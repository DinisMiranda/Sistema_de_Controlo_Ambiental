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13"/>
        <w:tblpPr w:leftFromText="181" w:rightFromText="181" w:vertAnchor="page" w:horzAnchor="margin" w:tblpXSpec="center" w:tblpY="1"/>
        <w:tblW w:w="119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4"/>
        <w:gridCol w:w="566"/>
        <w:gridCol w:w="1134"/>
        <w:gridCol w:w="567"/>
        <w:gridCol w:w="5386"/>
        <w:gridCol w:w="3121"/>
        <w:gridCol w:w="33"/>
      </w:tblGrid>
      <w:tr w:rsidR="00BD60F6" w:rsidRPr="00BD60F6" w14:paraId="59220CA8" w14:textId="77777777" w:rsidTr="00E66BC8">
        <w:trPr>
          <w:trHeight w:hRule="exact" w:val="1418"/>
        </w:trPr>
        <w:tc>
          <w:tcPr>
            <w:tcW w:w="851" w:type="dxa"/>
          </w:tcPr>
          <w:p w14:paraId="411E611B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  <w:r w:rsidRPr="00BD60F6">
              <w:rPr>
                <w:rFonts w:asciiTheme="minorHAnsi" w:hAnsiTheme="minorHAnsi" w:cstheme="minorBidi"/>
                <w:noProof/>
                <w:sz w:val="22"/>
                <w:szCs w:val="22"/>
                <w:lang w:eastAsia="pt-PT"/>
              </w:rPr>
              <w:drawing>
                <wp:anchor distT="0" distB="0" distL="114300" distR="114300" simplePos="0" relativeHeight="251659264" behindDoc="1" locked="0" layoutInCell="1" allowOverlap="1" wp14:anchorId="4C4EAC3D" wp14:editId="01327D00">
                  <wp:simplePos x="0" y="0"/>
                  <wp:positionH relativeFrom="column">
                    <wp:posOffset>5040630</wp:posOffset>
                  </wp:positionH>
                  <wp:positionV relativeFrom="page">
                    <wp:posOffset>540385</wp:posOffset>
                  </wp:positionV>
                  <wp:extent cx="1631315" cy="358775"/>
                  <wp:effectExtent l="0" t="0" r="0" b="0"/>
                  <wp:wrapNone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4" w:type="dxa"/>
            <w:tcBorders>
              <w:bottom w:val="single" w:sz="12" w:space="0" w:color="auto"/>
            </w:tcBorders>
          </w:tcPr>
          <w:p w14:paraId="4580183C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7654" w:type="dxa"/>
            <w:gridSpan w:val="4"/>
          </w:tcPr>
          <w:p w14:paraId="5E2E7DF4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3152" w:type="dxa"/>
            <w:gridSpan w:val="2"/>
          </w:tcPr>
          <w:p w14:paraId="38A2D069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</w:tr>
      <w:tr w:rsidR="00BD60F6" w:rsidRPr="00BD60F6" w14:paraId="16020D0E" w14:textId="77777777" w:rsidTr="00E66BC8">
        <w:trPr>
          <w:trHeight w:hRule="exact" w:val="1985"/>
        </w:trPr>
        <w:tc>
          <w:tcPr>
            <w:tcW w:w="851" w:type="dxa"/>
          </w:tcPr>
          <w:p w14:paraId="0A4C71EF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</w:pPr>
          </w:p>
          <w:p w14:paraId="31BB9CB1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0576F4FE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3FA15AB6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  <w:p w14:paraId="2C21D8ED" w14:textId="77777777" w:rsidR="00BD60F6" w:rsidRPr="00BD60F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  <w:lang w:val="en-US"/>
              </w:rPr>
            </w:pPr>
          </w:p>
        </w:tc>
        <w:tc>
          <w:tcPr>
            <w:tcW w:w="7938" w:type="dxa"/>
            <w:gridSpan w:val="5"/>
            <w:tcMar>
              <w:top w:w="85" w:type="dxa"/>
              <w:left w:w="0" w:type="dxa"/>
              <w:right w:w="0" w:type="dxa"/>
            </w:tcMar>
          </w:tcPr>
          <w:p w14:paraId="298BC9A6" w14:textId="77777777" w:rsidR="00BD60F6" w:rsidRPr="00253436" w:rsidRDefault="00BD60F6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 xml:space="preserve">escola </w:t>
            </w:r>
          </w:p>
          <w:p w14:paraId="72C3BF11" w14:textId="77777777" w:rsidR="00BD60F6" w:rsidRPr="00253436" w:rsidRDefault="00BD60F6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superior</w:t>
            </w:r>
          </w:p>
          <w:p w14:paraId="5A85E03E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de media</w:t>
            </w:r>
          </w:p>
          <w:p w14:paraId="5CF8881C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artes</w:t>
            </w:r>
          </w:p>
          <w:p w14:paraId="458A6EFE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253436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e design</w:t>
            </w:r>
          </w:p>
          <w:p w14:paraId="6AD0D16D" w14:textId="77777777" w:rsidR="00BD60F6" w:rsidRPr="00BD60F6" w:rsidRDefault="00BD60F6" w:rsidP="00BD60F6">
            <w:pPr>
              <w:spacing w:line="276" w:lineRule="auto"/>
              <w:ind w:firstLine="0"/>
              <w:jc w:val="left"/>
              <w:rPr>
                <w:rFonts w:ascii="Porto Sans Bold" w:hAnsi="Porto Sans Bold" w:cstheme="minorBidi"/>
                <w:sz w:val="16"/>
                <w:szCs w:val="16"/>
              </w:rPr>
            </w:pPr>
            <w:r w:rsidRPr="00BD60F6">
              <w:rPr>
                <w:rFonts w:ascii="Porto Sans Light" w:hAnsi="Porto Sans Light" w:cstheme="minorBidi"/>
                <w:sz w:val="16"/>
                <w:szCs w:val="16"/>
              </w:rPr>
              <w:t>POLITÉCNICO</w:t>
            </w:r>
          </w:p>
          <w:p w14:paraId="67FF238E" w14:textId="77777777" w:rsidR="00BD60F6" w:rsidRPr="00BD60F6" w:rsidRDefault="00BD60F6" w:rsidP="00BD60F6">
            <w:pPr>
              <w:spacing w:line="276" w:lineRule="auto"/>
              <w:ind w:firstLine="0"/>
              <w:jc w:val="left"/>
              <w:rPr>
                <w:rFonts w:ascii="Porto Sans Light" w:hAnsi="Porto Sans Light" w:cstheme="minorBidi"/>
                <w:sz w:val="16"/>
                <w:szCs w:val="16"/>
              </w:rPr>
            </w:pPr>
            <w:r w:rsidRPr="00BD60F6">
              <w:rPr>
                <w:rFonts w:ascii="Porto Sans Light" w:hAnsi="Porto Sans Light" w:cstheme="minorBidi"/>
                <w:sz w:val="16"/>
                <w:szCs w:val="16"/>
              </w:rPr>
              <w:t>DO PORTO</w:t>
            </w:r>
          </w:p>
          <w:p w14:paraId="4203DA13" w14:textId="77777777" w:rsidR="00BD60F6" w:rsidRPr="00253436" w:rsidRDefault="00BD60F6" w:rsidP="00BD60F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3152" w:type="dxa"/>
            <w:gridSpan w:val="2"/>
          </w:tcPr>
          <w:p w14:paraId="28D1DC6D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  <w:tr w:rsidR="00BD60F6" w:rsidRPr="00BD60F6" w14:paraId="57891A98" w14:textId="77777777" w:rsidTr="00E66BC8">
        <w:trPr>
          <w:gridAfter w:val="1"/>
          <w:wAfter w:w="30" w:type="dxa"/>
          <w:trHeight w:hRule="exact" w:val="170"/>
        </w:trPr>
        <w:tc>
          <w:tcPr>
            <w:tcW w:w="1701" w:type="dxa"/>
            <w:gridSpan w:val="3"/>
            <w:vMerge w:val="restart"/>
          </w:tcPr>
          <w:p w14:paraId="67BB8230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  <w:p w14:paraId="1F7E5CCE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4DBB1DDB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1E753E4A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12E36DA9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39F29887" w14:textId="77777777" w:rsidR="00BD60F6" w:rsidRPr="00253436" w:rsidRDefault="00BD60F6" w:rsidP="00BD60F6">
            <w:pPr>
              <w:spacing w:after="200" w:line="276" w:lineRule="auto"/>
              <w:ind w:firstLine="0"/>
              <w:jc w:val="righ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Mar>
              <w:left w:w="0" w:type="dxa"/>
              <w:right w:w="0" w:type="dxa"/>
            </w:tcMar>
          </w:tcPr>
          <w:p w14:paraId="2AD24C5C" w14:textId="77777777" w:rsidR="00BD60F6" w:rsidRPr="00E66BC8" w:rsidRDefault="001277C7" w:rsidP="007F08D6">
            <w:pPr>
              <w:tabs>
                <w:tab w:val="left" w:pos="946"/>
              </w:tabs>
              <w:spacing w:line="276" w:lineRule="auto"/>
              <w:ind w:firstLine="0"/>
              <w:jc w:val="left"/>
              <w:rPr>
                <w:rFonts w:ascii="Porto Sans Bold" w:hAnsi="Porto Sans Bold" w:cstheme="minorBidi"/>
                <w:sz w:val="80"/>
                <w:szCs w:val="80"/>
              </w:rPr>
            </w:pPr>
            <w:r>
              <w:rPr>
                <w:rFonts w:ascii="Porto Sans Bold" w:hAnsi="Porto Sans Bold" w:cstheme="minorBidi"/>
                <w:sz w:val="80"/>
                <w:szCs w:val="80"/>
              </w:rPr>
              <w:t>L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auto"/>
          </w:tcPr>
          <w:p w14:paraId="60C82CAD" w14:textId="77777777" w:rsidR="00BD60F6" w:rsidRPr="00E66BC8" w:rsidRDefault="00BD60F6" w:rsidP="007F08D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8509" w:type="dxa"/>
            <w:gridSpan w:val="2"/>
          </w:tcPr>
          <w:p w14:paraId="7A66DF15" w14:textId="77777777" w:rsidR="00BD60F6" w:rsidRPr="00E66BC8" w:rsidRDefault="00BD60F6" w:rsidP="007F08D6">
            <w:pPr>
              <w:spacing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  <w:tr w:rsidR="00BD60F6" w:rsidRPr="00BD60F6" w14:paraId="28BCAAA5" w14:textId="77777777" w:rsidTr="00E66BC8">
        <w:trPr>
          <w:gridAfter w:val="1"/>
          <w:wAfter w:w="33" w:type="dxa"/>
          <w:trHeight w:hRule="exact" w:val="1758"/>
        </w:trPr>
        <w:tc>
          <w:tcPr>
            <w:tcW w:w="1701" w:type="dxa"/>
            <w:gridSpan w:val="3"/>
            <w:vMerge/>
          </w:tcPr>
          <w:p w14:paraId="41CE1DB3" w14:textId="77777777" w:rsidR="00BD60F6" w:rsidRPr="00E66BC8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  <w:tc>
          <w:tcPr>
            <w:tcW w:w="1134" w:type="dxa"/>
            <w:vMerge/>
            <w:tcMar>
              <w:left w:w="0" w:type="dxa"/>
              <w:right w:w="0" w:type="dxa"/>
            </w:tcMar>
          </w:tcPr>
          <w:p w14:paraId="1B5625C2" w14:textId="77777777" w:rsidR="00BD60F6" w:rsidRPr="00BD60F6" w:rsidRDefault="00BD60F6" w:rsidP="007F08D6">
            <w:pPr>
              <w:tabs>
                <w:tab w:val="left" w:pos="946"/>
              </w:tabs>
              <w:spacing w:line="276" w:lineRule="auto"/>
              <w:ind w:firstLine="0"/>
              <w:jc w:val="left"/>
              <w:rPr>
                <w:rFonts w:ascii="Porto Sans Bold" w:hAnsi="Porto Sans Bold" w:cs="PortoSans-Regular"/>
                <w:sz w:val="80"/>
                <w:szCs w:val="80"/>
              </w:rPr>
            </w:pPr>
          </w:p>
        </w:tc>
        <w:tc>
          <w:tcPr>
            <w:tcW w:w="5954" w:type="dxa"/>
            <w:gridSpan w:val="2"/>
            <w:tcMar>
              <w:top w:w="113" w:type="dxa"/>
              <w:left w:w="0" w:type="dxa"/>
              <w:right w:w="0" w:type="dxa"/>
            </w:tcMar>
          </w:tcPr>
          <w:p w14:paraId="5BC8CFAF" w14:textId="063C3ACA" w:rsidR="00CD23C2" w:rsidRPr="00CD23C2" w:rsidRDefault="0020263B" w:rsidP="00CD23C2">
            <w:pPr>
              <w:spacing w:line="312" w:lineRule="auto"/>
              <w:ind w:firstLine="0"/>
              <w:jc w:val="left"/>
              <w:rPr>
                <w:rFonts w:ascii="Porto Sans Bold" w:hAnsi="Porto Sans Bold" w:cstheme="minorBidi"/>
                <w:sz w:val="15"/>
                <w:szCs w:val="15"/>
              </w:rPr>
            </w:pPr>
            <w:r>
              <w:rPr>
                <w:rFonts w:ascii="Porto Sans Bold" w:hAnsi="Porto Sans Bold" w:cstheme="minorBidi"/>
                <w:sz w:val="15"/>
                <w:szCs w:val="15"/>
              </w:rPr>
              <w:t>LICENCIATURA</w:t>
            </w:r>
            <w:r w:rsidR="009E7511">
              <w:rPr>
                <w:rFonts w:ascii="Porto Sans Bold" w:hAnsi="Porto Sans Bold" w:cstheme="minorBidi"/>
                <w:sz w:val="15"/>
                <w:szCs w:val="15"/>
              </w:rPr>
              <w:t xml:space="preserve"> </w:t>
            </w:r>
            <w:r w:rsidR="00CD23C2">
              <w:rPr>
                <w:rFonts w:ascii="Porto Sans Bold" w:hAnsi="Porto Sans Bold" w:cstheme="minorBidi"/>
                <w:sz w:val="15"/>
                <w:szCs w:val="15"/>
              </w:rPr>
              <w:t>EM TECNOLOGIAS E SISTEMAS DE INFORMAÇÃO PARA A WEB ANO 2</w:t>
            </w:r>
          </w:p>
          <w:p w14:paraId="41D45D57" w14:textId="14115886" w:rsidR="00BD60F6" w:rsidRPr="00BD60F6" w:rsidRDefault="00BD60F6" w:rsidP="009E7511">
            <w:pPr>
              <w:spacing w:line="312" w:lineRule="auto"/>
              <w:ind w:firstLine="0"/>
              <w:jc w:val="left"/>
              <w:rPr>
                <w:rFonts w:ascii="Porto Sans Bold" w:hAnsi="Porto Sans Bold" w:cs="Times New Roman"/>
                <w:sz w:val="15"/>
                <w:szCs w:val="15"/>
              </w:rPr>
            </w:pPr>
          </w:p>
        </w:tc>
        <w:tc>
          <w:tcPr>
            <w:tcW w:w="3119" w:type="dxa"/>
          </w:tcPr>
          <w:p w14:paraId="0B0DBA9C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</w:tr>
      <w:tr w:rsidR="00BD60F6" w:rsidRPr="00BD60F6" w14:paraId="0A4C2AA1" w14:textId="77777777" w:rsidTr="00E66BC8">
        <w:trPr>
          <w:gridAfter w:val="1"/>
          <w:wAfter w:w="33" w:type="dxa"/>
          <w:trHeight w:hRule="exact" w:val="3402"/>
        </w:trPr>
        <w:tc>
          <w:tcPr>
            <w:tcW w:w="1701" w:type="dxa"/>
            <w:gridSpan w:val="3"/>
            <w:vMerge w:val="restart"/>
            <w:tcMar>
              <w:left w:w="0" w:type="dxa"/>
              <w:right w:w="0" w:type="dxa"/>
            </w:tcMar>
          </w:tcPr>
          <w:p w14:paraId="68EB49B7" w14:textId="77777777" w:rsidR="00BD60F6" w:rsidRPr="00253436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7088" w:type="dxa"/>
            <w:gridSpan w:val="3"/>
            <w:vMerge w:val="restart"/>
            <w:tcMar>
              <w:left w:w="0" w:type="dxa"/>
              <w:right w:w="0" w:type="dxa"/>
            </w:tcMar>
          </w:tcPr>
          <w:p w14:paraId="2577E027" w14:textId="31EE97BB" w:rsidR="00BD60F6" w:rsidRPr="00BD60F6" w:rsidRDefault="00CD23C2" w:rsidP="000D3CDC">
            <w:pPr>
              <w:widowControl w:val="0"/>
              <w:suppressAutoHyphens/>
              <w:autoSpaceDE w:val="0"/>
              <w:autoSpaceDN w:val="0"/>
              <w:adjustRightInd w:val="0"/>
              <w:spacing w:line="288" w:lineRule="auto"/>
              <w:ind w:firstLine="0"/>
              <w:jc w:val="left"/>
              <w:textAlignment w:val="center"/>
              <w:rPr>
                <w:rFonts w:ascii="Porto Serif" w:hAnsi="Porto Serif" w:cs="PortoSerif-Regular"/>
                <w:sz w:val="48"/>
                <w:szCs w:val="48"/>
              </w:rPr>
            </w:pPr>
            <w:r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Sistema de controlo ambiental</w:t>
            </w:r>
          </w:p>
          <w:p w14:paraId="02DEF683" w14:textId="78268A72" w:rsidR="00BD60F6" w:rsidRPr="00BD60F6" w:rsidRDefault="00CD23C2" w:rsidP="000D3CDC">
            <w:pPr>
              <w:widowControl w:val="0"/>
              <w:suppressAutoHyphens/>
              <w:autoSpaceDE w:val="0"/>
              <w:autoSpaceDN w:val="0"/>
              <w:adjustRightInd w:val="0"/>
              <w:spacing w:line="312" w:lineRule="auto"/>
              <w:ind w:firstLine="0"/>
              <w:jc w:val="left"/>
              <w:textAlignment w:val="center"/>
              <w:rPr>
                <w:rFonts w:eastAsiaTheme="minorEastAsia" w:cs="PortoSerif-Regular"/>
                <w:color w:val="000000"/>
                <w:sz w:val="48"/>
                <w:szCs w:val="48"/>
              </w:rPr>
            </w:pPr>
            <w:r>
              <w:rPr>
                <w:rFonts w:eastAsiaTheme="minorEastAsia" w:cs="PortoSerif-Light"/>
                <w:color w:val="000000"/>
                <w:sz w:val="36"/>
                <w:szCs w:val="36"/>
              </w:rPr>
              <w:t>Projeto 2</w:t>
            </w:r>
          </w:p>
          <w:p w14:paraId="3EA3B7DD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line="720" w:lineRule="auto"/>
              <w:ind w:firstLine="0"/>
              <w:jc w:val="left"/>
              <w:textAlignment w:val="center"/>
              <w:rPr>
                <w:rFonts w:ascii="PortoSerif-Light" w:eastAsiaTheme="minorEastAsia" w:hAnsi="PortoSerif-Light" w:cs="PortoSerif-Light"/>
                <w:color w:val="000000"/>
                <w:sz w:val="36"/>
                <w:szCs w:val="36"/>
              </w:rPr>
            </w:pPr>
          </w:p>
          <w:p w14:paraId="29D15C93" w14:textId="0502DDDA" w:rsidR="00BD60F6" w:rsidRPr="00BD60F6" w:rsidRDefault="00B80623" w:rsidP="00BD60F6">
            <w:pPr>
              <w:widowControl w:val="0"/>
              <w:autoSpaceDE w:val="0"/>
              <w:autoSpaceDN w:val="0"/>
              <w:adjustRightInd w:val="0"/>
              <w:spacing w:line="288" w:lineRule="auto"/>
              <w:ind w:left="17436" w:hanging="14459"/>
              <w:textAlignment w:val="center"/>
              <w:rPr>
                <w:rFonts w:ascii="PortoSans-Bold" w:eastAsiaTheme="minorEastAsia" w:hAnsi="PortoSans-Bold" w:cs="PortoSans-Bold"/>
                <w:b/>
                <w:bCs/>
                <w:caps/>
                <w:color w:val="000000"/>
              </w:rPr>
            </w:pPr>
            <w:r>
              <w:rPr>
                <w:rFonts w:ascii="Porto Sans Light" w:eastAsiaTheme="minorEastAsia" w:hAnsi="Porto Sans Light" w:cs="PortoSans-Light"/>
                <w:caps/>
                <w:color w:val="000000"/>
              </w:rPr>
              <w:t>[</w:t>
            </w:r>
            <w:r w:rsidR="006629BA">
              <w:rPr>
                <w:rFonts w:ascii="Porto Sans Light" w:eastAsiaTheme="minorEastAsia" w:hAnsi="Porto Sans Light" w:cs="PortoSans-Light"/>
                <w:caps/>
                <w:color w:val="000000"/>
              </w:rPr>
              <w:t>03</w:t>
            </w:r>
            <w:r w:rsidR="00BD60F6" w:rsidRPr="00BD60F6">
              <w:rPr>
                <w:rFonts w:ascii="Porto Sans Light" w:eastAsiaTheme="minorEastAsia" w:hAnsi="Porto Sans Light" w:cs="PortoSans-Light"/>
                <w:caps/>
                <w:color w:val="000000"/>
              </w:rPr>
              <w:t>/</w:t>
            </w:r>
            <w:r w:rsidR="00BD60F6" w:rsidRPr="00BD60F6">
              <w:rPr>
                <w:rFonts w:ascii="Porto Sans Bold" w:eastAsiaTheme="minorEastAsia" w:hAnsi="Porto Sans Bold" w:cs="PortoSans-Bold"/>
                <w:bCs/>
                <w:caps/>
                <w:color w:val="000000"/>
              </w:rPr>
              <w:t>202</w:t>
            </w:r>
            <w:r w:rsidR="006629BA">
              <w:rPr>
                <w:rFonts w:ascii="Porto Sans Bold" w:eastAsiaTheme="minorEastAsia" w:hAnsi="Porto Sans Bold" w:cs="PortoSans-Bold"/>
                <w:bCs/>
                <w:caps/>
                <w:color w:val="000000"/>
              </w:rPr>
              <w:t>6</w:t>
            </w:r>
            <w:r>
              <w:rPr>
                <w:rFonts w:ascii="Porto Sans Bold" w:eastAsiaTheme="minorEastAsia" w:hAnsi="Porto Sans Bold" w:cs="PortoSans-Bold"/>
                <w:bCs/>
                <w:caps/>
                <w:color w:val="000000"/>
              </w:rPr>
              <w:t>]</w:t>
            </w:r>
          </w:p>
          <w:p w14:paraId="5FD9423A" w14:textId="77777777" w:rsidR="00BD60F6" w:rsidRPr="00CD23C2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  <w:tc>
          <w:tcPr>
            <w:tcW w:w="3119" w:type="dxa"/>
            <w:vMerge w:val="restart"/>
          </w:tcPr>
          <w:p w14:paraId="2CCE8835" w14:textId="77777777" w:rsidR="00BD60F6" w:rsidRPr="00CD23C2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  <w:tr w:rsidR="00BD60F6" w:rsidRPr="00BD60F6" w14:paraId="73199C98" w14:textId="77777777" w:rsidTr="00E66BC8">
        <w:trPr>
          <w:gridAfter w:val="1"/>
          <w:wAfter w:w="33" w:type="dxa"/>
          <w:trHeight w:val="1134"/>
        </w:trPr>
        <w:tc>
          <w:tcPr>
            <w:tcW w:w="1701" w:type="dxa"/>
            <w:gridSpan w:val="3"/>
            <w:vMerge/>
            <w:tcMar>
              <w:left w:w="0" w:type="dxa"/>
              <w:right w:w="0" w:type="dxa"/>
            </w:tcMar>
          </w:tcPr>
          <w:p w14:paraId="270C2002" w14:textId="77777777" w:rsidR="00BD60F6" w:rsidRPr="00CD23C2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  <w:tc>
          <w:tcPr>
            <w:tcW w:w="7088" w:type="dxa"/>
            <w:gridSpan w:val="3"/>
            <w:vMerge/>
            <w:tcMar>
              <w:left w:w="0" w:type="dxa"/>
              <w:right w:w="0" w:type="dxa"/>
            </w:tcMar>
          </w:tcPr>
          <w:p w14:paraId="1734A513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after="200" w:line="312" w:lineRule="auto"/>
              <w:ind w:firstLine="0"/>
              <w:jc w:val="left"/>
              <w:textAlignment w:val="center"/>
              <w:rPr>
                <w:rFonts w:ascii="PortoSerif-Regular" w:hAnsi="PortoSerif-Regular" w:cs="PortoSerif-Regular"/>
                <w:color w:val="000000"/>
                <w:spacing w:val="-5"/>
                <w:sz w:val="48"/>
                <w:szCs w:val="48"/>
              </w:rPr>
            </w:pPr>
          </w:p>
        </w:tc>
        <w:tc>
          <w:tcPr>
            <w:tcW w:w="3119" w:type="dxa"/>
            <w:vMerge/>
          </w:tcPr>
          <w:p w14:paraId="59AD9428" w14:textId="77777777" w:rsidR="00BD60F6" w:rsidRPr="00CD23C2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</w:tr>
      <w:tr w:rsidR="00BD60F6" w:rsidRPr="00BD60F6" w14:paraId="0BB02142" w14:textId="77777777" w:rsidTr="00E66BC8">
        <w:trPr>
          <w:gridAfter w:val="1"/>
          <w:wAfter w:w="33" w:type="dxa"/>
          <w:trHeight w:val="497"/>
        </w:trPr>
        <w:tc>
          <w:tcPr>
            <w:tcW w:w="1701" w:type="dxa"/>
            <w:gridSpan w:val="3"/>
            <w:vMerge/>
            <w:tcMar>
              <w:left w:w="0" w:type="dxa"/>
              <w:right w:w="0" w:type="dxa"/>
            </w:tcMar>
          </w:tcPr>
          <w:p w14:paraId="389959CC" w14:textId="77777777" w:rsidR="00BD60F6" w:rsidRPr="00CD23C2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  <w:tc>
          <w:tcPr>
            <w:tcW w:w="7088" w:type="dxa"/>
            <w:gridSpan w:val="3"/>
            <w:vMerge/>
            <w:tcMar>
              <w:left w:w="0" w:type="dxa"/>
              <w:right w:w="0" w:type="dxa"/>
            </w:tcMar>
          </w:tcPr>
          <w:p w14:paraId="6E16B435" w14:textId="77777777" w:rsidR="00BD60F6" w:rsidRPr="00BD60F6" w:rsidRDefault="00BD60F6" w:rsidP="00BD60F6">
            <w:pPr>
              <w:widowControl w:val="0"/>
              <w:suppressAutoHyphens/>
              <w:autoSpaceDE w:val="0"/>
              <w:autoSpaceDN w:val="0"/>
              <w:adjustRightInd w:val="0"/>
              <w:spacing w:after="200" w:line="312" w:lineRule="auto"/>
              <w:ind w:firstLine="0"/>
              <w:jc w:val="left"/>
              <w:textAlignment w:val="center"/>
              <w:rPr>
                <w:rFonts w:ascii="PortoSerif-Regular" w:hAnsi="PortoSerif-Regular" w:cs="PortoSerif-Regular"/>
                <w:color w:val="000000"/>
                <w:spacing w:val="-5"/>
                <w:sz w:val="48"/>
                <w:szCs w:val="48"/>
              </w:rPr>
            </w:pPr>
          </w:p>
        </w:tc>
        <w:tc>
          <w:tcPr>
            <w:tcW w:w="3119" w:type="dxa"/>
            <w:vMerge/>
          </w:tcPr>
          <w:p w14:paraId="780C51EE" w14:textId="77777777" w:rsidR="00BD60F6" w:rsidRPr="00CD23C2" w:rsidRDefault="00BD60F6" w:rsidP="00BD60F6">
            <w:pPr>
              <w:spacing w:after="200" w:line="276" w:lineRule="auto"/>
              <w:ind w:firstLine="0"/>
              <w:jc w:val="left"/>
              <w:rPr>
                <w:rFonts w:ascii="Cambria" w:hAnsi="Cambria" w:cs="Times New Roman"/>
                <w:noProof/>
                <w:sz w:val="22"/>
                <w:szCs w:val="22"/>
              </w:rPr>
            </w:pPr>
          </w:p>
        </w:tc>
      </w:tr>
      <w:tr w:rsidR="00BD60F6" w:rsidRPr="00BD60F6" w14:paraId="219D753A" w14:textId="77777777" w:rsidTr="00E66BC8">
        <w:trPr>
          <w:gridAfter w:val="1"/>
          <w:wAfter w:w="30" w:type="dxa"/>
          <w:trHeight w:val="3686"/>
        </w:trPr>
        <w:tc>
          <w:tcPr>
            <w:tcW w:w="11911" w:type="dxa"/>
            <w:gridSpan w:val="7"/>
            <w:tcMar>
              <w:left w:w="0" w:type="dxa"/>
              <w:right w:w="0" w:type="dxa"/>
            </w:tcMar>
            <w:vAlign w:val="bottom"/>
          </w:tcPr>
          <w:p w14:paraId="7EF895F3" w14:textId="77777777" w:rsidR="00BD60F6" w:rsidRPr="00CD23C2" w:rsidRDefault="00BD60F6" w:rsidP="00BD60F6">
            <w:pPr>
              <w:spacing w:after="200" w:line="276" w:lineRule="auto"/>
              <w:ind w:firstLine="0"/>
              <w:jc w:val="left"/>
              <w:rPr>
                <w:rFonts w:asciiTheme="minorHAnsi" w:hAnsiTheme="minorHAnsi" w:cstheme="minorBidi"/>
                <w:noProof/>
                <w:sz w:val="22"/>
                <w:szCs w:val="22"/>
              </w:rPr>
            </w:pPr>
          </w:p>
        </w:tc>
      </w:tr>
    </w:tbl>
    <w:p w14:paraId="30A705C4" w14:textId="77777777" w:rsidR="00466279" w:rsidRDefault="003628B2" w:rsidP="00BD60F6">
      <w:pPr>
        <w:ind w:firstLine="0"/>
        <w:sectPr w:rsidR="00466279" w:rsidSect="00EE21EF">
          <w:footerReference w:type="default" r:id="rId9"/>
          <w:pgSz w:w="11906" w:h="16838"/>
          <w:pgMar w:top="0" w:right="0" w:bottom="0" w:left="567" w:header="709" w:footer="709" w:gutter="0"/>
          <w:cols w:space="708"/>
          <w:titlePg/>
          <w:docGrid w:linePitch="360"/>
        </w:sectPr>
      </w:pPr>
      <w:r w:rsidRPr="00BD60F6">
        <w:rPr>
          <w:rFonts w:asciiTheme="minorHAnsi" w:hAnsiTheme="minorHAnsi" w:cstheme="minorBidi"/>
          <w:noProof/>
          <w:sz w:val="22"/>
          <w:szCs w:val="22"/>
          <w:lang w:eastAsia="pt-PT"/>
        </w:rPr>
        <w:drawing>
          <wp:anchor distT="0" distB="0" distL="114300" distR="114300" simplePos="0" relativeHeight="251660288" behindDoc="1" locked="0" layoutInCell="1" allowOverlap="1" wp14:anchorId="08F21E81" wp14:editId="4B88E280">
            <wp:simplePos x="0" y="0"/>
            <wp:positionH relativeFrom="leftMargin">
              <wp:posOffset>-38413</wp:posOffset>
            </wp:positionH>
            <wp:positionV relativeFrom="line">
              <wp:posOffset>-2943225</wp:posOffset>
            </wp:positionV>
            <wp:extent cx="4502150" cy="2743200"/>
            <wp:effectExtent l="0" t="0" r="0" b="0"/>
            <wp:wrapNone/>
            <wp:docPr id="1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D16BF0" w14:textId="4F531C5B" w:rsidR="00253436" w:rsidRPr="00BF7583" w:rsidRDefault="00253436" w:rsidP="00BF7583">
      <w:pPr>
        <w:ind w:left="2689"/>
        <w:rPr>
          <w:color w:val="000000" w:themeColor="text1"/>
        </w:rPr>
      </w:pPr>
      <w:r w:rsidRPr="00253436">
        <w:lastRenderedPageBreak/>
        <w:t>Politécnico do Porto</w:t>
      </w:r>
    </w:p>
    <w:p w14:paraId="7326C647" w14:textId="77777777" w:rsidR="00253436" w:rsidRPr="00253436" w:rsidRDefault="00253436" w:rsidP="00253436">
      <w:pPr>
        <w:ind w:firstLine="0"/>
        <w:jc w:val="center"/>
      </w:pPr>
      <w:r w:rsidRPr="00253436">
        <w:t>Escola Superior de Media Artes e Design</w:t>
      </w:r>
    </w:p>
    <w:p w14:paraId="319187CE" w14:textId="77777777" w:rsidR="00253436" w:rsidRPr="00253436" w:rsidRDefault="00253436" w:rsidP="00253436">
      <w:pPr>
        <w:ind w:firstLine="0"/>
        <w:jc w:val="center"/>
      </w:pPr>
    </w:p>
    <w:p w14:paraId="3713C6F9" w14:textId="77777777" w:rsidR="00253436" w:rsidRPr="00253436" w:rsidRDefault="00253436" w:rsidP="00253436">
      <w:pPr>
        <w:ind w:firstLine="0"/>
        <w:jc w:val="center"/>
      </w:pPr>
    </w:p>
    <w:p w14:paraId="0CC50FD5" w14:textId="77777777" w:rsidR="00253436" w:rsidRPr="00253436" w:rsidRDefault="00253436" w:rsidP="00253436">
      <w:pPr>
        <w:ind w:firstLine="0"/>
        <w:jc w:val="center"/>
      </w:pPr>
    </w:p>
    <w:p w14:paraId="7EFD1BE4" w14:textId="77777777" w:rsidR="00253436" w:rsidRPr="00253436" w:rsidRDefault="00253436" w:rsidP="00253436">
      <w:pPr>
        <w:ind w:firstLine="0"/>
        <w:jc w:val="center"/>
      </w:pPr>
    </w:p>
    <w:p w14:paraId="4F23FEE6" w14:textId="77777777" w:rsidR="00253436" w:rsidRPr="00253436" w:rsidRDefault="00253436" w:rsidP="00253436">
      <w:pPr>
        <w:ind w:firstLine="0"/>
        <w:jc w:val="center"/>
      </w:pPr>
    </w:p>
    <w:p w14:paraId="32F6AE2C" w14:textId="77777777" w:rsidR="00253436" w:rsidRPr="00253436" w:rsidRDefault="00253436" w:rsidP="00253436">
      <w:pPr>
        <w:ind w:firstLine="0"/>
        <w:jc w:val="center"/>
      </w:pPr>
    </w:p>
    <w:p w14:paraId="3C84A80C" w14:textId="77777777" w:rsidR="00253436" w:rsidRPr="00253436" w:rsidRDefault="00253436" w:rsidP="00253436">
      <w:pPr>
        <w:ind w:firstLine="0"/>
        <w:jc w:val="center"/>
      </w:pPr>
    </w:p>
    <w:p w14:paraId="482FBAF0" w14:textId="585FB47B" w:rsidR="00253436" w:rsidRDefault="00CD23C2" w:rsidP="00253436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Dinis Miranda</w:t>
      </w:r>
    </w:p>
    <w:p w14:paraId="73CB849B" w14:textId="08A74511" w:rsidR="00CD23C2" w:rsidRPr="00253436" w:rsidRDefault="00CD23C2" w:rsidP="00253436">
      <w:pPr>
        <w:ind w:firstLine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Sheldon</w:t>
      </w:r>
      <w:proofErr w:type="spellEnd"/>
      <w:r>
        <w:rPr>
          <w:sz w:val="28"/>
          <w:szCs w:val="28"/>
        </w:rPr>
        <w:br/>
        <w:t xml:space="preserve">Guilherme </w:t>
      </w:r>
    </w:p>
    <w:p w14:paraId="6A235636" w14:textId="77777777" w:rsidR="00253436" w:rsidRPr="00253436" w:rsidRDefault="00253436" w:rsidP="00253436">
      <w:pPr>
        <w:ind w:firstLine="0"/>
        <w:jc w:val="center"/>
        <w:rPr>
          <w:sz w:val="28"/>
          <w:szCs w:val="28"/>
        </w:rPr>
      </w:pPr>
    </w:p>
    <w:p w14:paraId="68AF4B54" w14:textId="3168B1BF" w:rsidR="00253436" w:rsidRPr="00253436" w:rsidRDefault="00CD23C2" w:rsidP="00253436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Sistema de controlo ambiental</w:t>
      </w:r>
    </w:p>
    <w:p w14:paraId="27E9BD11" w14:textId="77777777" w:rsidR="00253436" w:rsidRPr="00253436" w:rsidRDefault="00253436" w:rsidP="00253436">
      <w:pPr>
        <w:ind w:firstLine="0"/>
        <w:jc w:val="center"/>
      </w:pPr>
    </w:p>
    <w:p w14:paraId="4D071010" w14:textId="77777777" w:rsidR="00253436" w:rsidRPr="00253436" w:rsidRDefault="00253436" w:rsidP="00253436">
      <w:pPr>
        <w:ind w:firstLine="0"/>
        <w:jc w:val="center"/>
      </w:pPr>
    </w:p>
    <w:p w14:paraId="23001C51" w14:textId="77777777" w:rsidR="00253436" w:rsidRPr="00253436" w:rsidRDefault="00253436" w:rsidP="00253436">
      <w:pPr>
        <w:ind w:firstLine="0"/>
        <w:jc w:val="center"/>
      </w:pPr>
    </w:p>
    <w:p w14:paraId="564B157C" w14:textId="77777777" w:rsidR="00253436" w:rsidRPr="00253436" w:rsidRDefault="00253436" w:rsidP="00253436">
      <w:pPr>
        <w:ind w:firstLine="0"/>
        <w:jc w:val="center"/>
      </w:pPr>
    </w:p>
    <w:p w14:paraId="19840985" w14:textId="33DA6C0F" w:rsidR="00253436" w:rsidRPr="00253436" w:rsidRDefault="00253436" w:rsidP="00253436">
      <w:pPr>
        <w:ind w:firstLine="0"/>
        <w:jc w:val="center"/>
        <w:rPr>
          <w:b/>
        </w:rPr>
      </w:pPr>
      <w:r w:rsidRPr="00253436">
        <w:rPr>
          <w:b/>
        </w:rPr>
        <w:t>Licenciatura em</w:t>
      </w:r>
      <w:r w:rsidR="00CD23C2">
        <w:rPr>
          <w:b/>
        </w:rPr>
        <w:t xml:space="preserve"> Tecnologias e Sistemas de Informação para a WEB</w:t>
      </w:r>
    </w:p>
    <w:p w14:paraId="796DF420" w14:textId="77777777" w:rsidR="00253436" w:rsidRPr="00253436" w:rsidRDefault="00253436" w:rsidP="00253436">
      <w:pPr>
        <w:ind w:firstLine="0"/>
        <w:jc w:val="center"/>
      </w:pPr>
    </w:p>
    <w:p w14:paraId="0A3B7467" w14:textId="572F446E" w:rsidR="00253436" w:rsidRPr="00253436" w:rsidRDefault="009D29A9" w:rsidP="00253436">
      <w:pPr>
        <w:ind w:firstLine="0"/>
        <w:jc w:val="center"/>
      </w:pPr>
      <w:r>
        <w:t>Projeto 2</w:t>
      </w:r>
    </w:p>
    <w:p w14:paraId="25ED41CD" w14:textId="77777777" w:rsidR="00253436" w:rsidRPr="00253436" w:rsidRDefault="00253436" w:rsidP="00253436">
      <w:pPr>
        <w:ind w:firstLine="0"/>
        <w:jc w:val="center"/>
      </w:pPr>
    </w:p>
    <w:p w14:paraId="1A0219A9" w14:textId="20384292" w:rsidR="00253436" w:rsidRDefault="00253436" w:rsidP="00253436">
      <w:pPr>
        <w:ind w:firstLine="0"/>
        <w:jc w:val="center"/>
      </w:pPr>
      <w:r>
        <w:t>Docente</w:t>
      </w:r>
      <w:r w:rsidRPr="00253436">
        <w:t>: Prof. Doutor(a)</w:t>
      </w:r>
      <w:r w:rsidR="009D29A9">
        <w:t xml:space="preserve"> Lino Oliveira</w:t>
      </w:r>
    </w:p>
    <w:p w14:paraId="5C231949" w14:textId="20F34936" w:rsidR="009D29A9" w:rsidRDefault="009D29A9" w:rsidP="009D29A9">
      <w:pPr>
        <w:ind w:firstLine="0"/>
        <w:jc w:val="center"/>
      </w:pPr>
      <w:r>
        <w:t>Docente</w:t>
      </w:r>
      <w:r w:rsidRPr="00253436">
        <w:t xml:space="preserve">: Prof.(ª) </w:t>
      </w:r>
      <w:r>
        <w:t>Inês Reis</w:t>
      </w:r>
    </w:p>
    <w:p w14:paraId="7D460B7A" w14:textId="3DCA1319" w:rsidR="009D29A9" w:rsidRDefault="009D29A9" w:rsidP="009D29A9">
      <w:pPr>
        <w:ind w:firstLine="0"/>
        <w:jc w:val="center"/>
      </w:pPr>
      <w:r>
        <w:t>Docente</w:t>
      </w:r>
      <w:r w:rsidRPr="00253436">
        <w:t xml:space="preserve">: Prof.(ª) </w:t>
      </w:r>
      <w:r>
        <w:t>Viviana Henriques</w:t>
      </w:r>
    </w:p>
    <w:p w14:paraId="0333491A" w14:textId="7BB75573" w:rsidR="009D29A9" w:rsidRDefault="009D29A9" w:rsidP="009D29A9">
      <w:pPr>
        <w:ind w:firstLine="0"/>
        <w:jc w:val="center"/>
      </w:pPr>
      <w:r>
        <w:t>Docente</w:t>
      </w:r>
      <w:r w:rsidRPr="00253436">
        <w:t xml:space="preserve">: Prof.(ª) </w:t>
      </w:r>
      <w:r>
        <w:t>Teresa Terroso</w:t>
      </w:r>
    </w:p>
    <w:p w14:paraId="61880EA2" w14:textId="51659297" w:rsidR="009D29A9" w:rsidRDefault="009D29A9" w:rsidP="009D29A9">
      <w:pPr>
        <w:ind w:firstLine="0"/>
        <w:jc w:val="center"/>
      </w:pPr>
      <w:r>
        <w:t>Docente</w:t>
      </w:r>
      <w:r w:rsidRPr="00253436">
        <w:t xml:space="preserve">: Prof. </w:t>
      </w:r>
      <w:r>
        <w:t>António Machado</w:t>
      </w:r>
    </w:p>
    <w:p w14:paraId="68FA0F1F" w14:textId="77777777" w:rsidR="009D29A9" w:rsidRDefault="009D29A9" w:rsidP="00253436">
      <w:pPr>
        <w:ind w:firstLine="0"/>
        <w:jc w:val="center"/>
      </w:pPr>
    </w:p>
    <w:p w14:paraId="07EC9617" w14:textId="77777777" w:rsidR="009D29A9" w:rsidRPr="00253436" w:rsidRDefault="009D29A9" w:rsidP="00253436">
      <w:pPr>
        <w:ind w:firstLine="0"/>
        <w:jc w:val="center"/>
      </w:pPr>
    </w:p>
    <w:p w14:paraId="2B7CE3C5" w14:textId="77777777" w:rsidR="00CD23C2" w:rsidRPr="00D2675B" w:rsidRDefault="00CD23C2" w:rsidP="00CD23C2">
      <w:pPr>
        <w:ind w:firstLine="0"/>
      </w:pPr>
    </w:p>
    <w:p w14:paraId="20FA27E0" w14:textId="1DBF972C" w:rsidR="00FC30E3" w:rsidRPr="00D2675B" w:rsidRDefault="00BF39CB" w:rsidP="00CF3F99">
      <w:pPr>
        <w:ind w:firstLine="0"/>
        <w:jc w:val="center"/>
      </w:pPr>
      <w:r w:rsidRPr="00BF39CB">
        <w:t xml:space="preserve">Vila do Conde, </w:t>
      </w:r>
      <w:r w:rsidR="002A5111">
        <w:t>março</w:t>
      </w:r>
      <w:r w:rsidRPr="00BF39CB">
        <w:t xml:space="preserve"> de </w:t>
      </w:r>
      <w:r w:rsidR="002A5111">
        <w:t>20</w:t>
      </w:r>
      <w:r w:rsidR="009D29A9">
        <w:t>26</w:t>
      </w:r>
    </w:p>
    <w:p w14:paraId="37D88D39" w14:textId="77777777" w:rsidR="008D0FCC" w:rsidRPr="00D2675B" w:rsidRDefault="008D0FCC" w:rsidP="00CF3F99">
      <w:pPr>
        <w:pStyle w:val="Title"/>
      </w:pPr>
      <w:r w:rsidRPr="00D2675B">
        <w:lastRenderedPageBreak/>
        <w:t>SUMÁRIO</w:t>
      </w:r>
    </w:p>
    <w:p w14:paraId="09AE9D2D" w14:textId="77777777" w:rsidR="00B545D3" w:rsidRPr="00D2675B" w:rsidRDefault="00B545D3" w:rsidP="00083C9C">
      <w:pPr>
        <w:ind w:firstLine="0"/>
      </w:pPr>
    </w:p>
    <w:p w14:paraId="0AD0762E" w14:textId="77777777" w:rsidR="001E0530" w:rsidRDefault="001E0530" w:rsidP="00E05575">
      <w:pPr>
        <w:ind w:firstLine="0"/>
      </w:pPr>
      <w:r w:rsidRPr="007A3642">
        <w:t>[Iniciar texto]</w:t>
      </w:r>
    </w:p>
    <w:p w14:paraId="7A528A57" w14:textId="77777777" w:rsidR="007A7100" w:rsidRPr="007A7100" w:rsidRDefault="007A7100" w:rsidP="007A7100">
      <w:pPr>
        <w:ind w:firstLine="0"/>
      </w:pPr>
      <w:r>
        <w:t>[</w:t>
      </w:r>
      <w:r w:rsidRPr="007A7100">
        <w:t xml:space="preserve">Para elaboração automática do sumário consulte o “Tutorial do MS Word para a Elaboração de </w:t>
      </w:r>
      <w:r w:rsidR="009410DC">
        <w:t>Trabalhos Académicos”</w:t>
      </w:r>
      <w:r w:rsidR="00A21EFC">
        <w:t xml:space="preserve">. </w:t>
      </w:r>
      <w:r>
        <w:t xml:space="preserve">Para atualizar o </w:t>
      </w:r>
      <w:r w:rsidR="00A21EFC">
        <w:t xml:space="preserve">Sumário abaixo, alterar as designações das divisões nas páginas onde estas ocorrem, selecionar o sumário abaixo e clicar no lado direito do rato, selecionando a </w:t>
      </w:r>
      <w:proofErr w:type="gramStart"/>
      <w:r w:rsidR="00A21EFC">
        <w:t>opção Atualizar</w:t>
      </w:r>
      <w:proofErr w:type="gramEnd"/>
      <w:r w:rsidR="00A21EFC">
        <w:t xml:space="preserve"> campo</w:t>
      </w:r>
      <w:r w:rsidR="00805272">
        <w:t xml:space="preserve"> &gt; Atualizar todo o índice</w:t>
      </w:r>
      <w:r w:rsidR="00A21EFC">
        <w:t>, ou selecionar o menu Referências &gt; Índice &gt; Atualizar Índice, Atualizar todo o índice</w:t>
      </w:r>
      <w:r>
        <w:t>]</w:t>
      </w:r>
    </w:p>
    <w:p w14:paraId="4B921E52" w14:textId="77777777" w:rsidR="005D1639" w:rsidRPr="00D2675B" w:rsidRDefault="005D1639" w:rsidP="00AF22AE">
      <w:pPr>
        <w:ind w:firstLine="0"/>
      </w:pPr>
    </w:p>
    <w:p w14:paraId="3FA20D3A" w14:textId="77777777" w:rsidR="00F85934" w:rsidRDefault="009B718E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63054865" w:history="1">
        <w:r w:rsidR="00F85934" w:rsidRPr="00A04D3D">
          <w:rPr>
            <w:rStyle w:val="Hyperlink"/>
            <w:noProof/>
          </w:rPr>
          <w:t>Introdução</w:t>
        </w:r>
        <w:r w:rsidR="00F85934">
          <w:rPr>
            <w:noProof/>
            <w:webHidden/>
          </w:rPr>
          <w:tab/>
        </w:r>
        <w:r w:rsidR="00F85934">
          <w:rPr>
            <w:noProof/>
            <w:webHidden/>
          </w:rPr>
          <w:fldChar w:fldCharType="begin"/>
        </w:r>
        <w:r w:rsidR="00F85934">
          <w:rPr>
            <w:noProof/>
            <w:webHidden/>
          </w:rPr>
          <w:instrText xml:space="preserve"> PAGEREF _Toc163054865 \h </w:instrText>
        </w:r>
        <w:r w:rsidR="00F85934">
          <w:rPr>
            <w:noProof/>
            <w:webHidden/>
          </w:rPr>
        </w:r>
        <w:r w:rsidR="00F85934">
          <w:rPr>
            <w:noProof/>
            <w:webHidden/>
          </w:rPr>
          <w:fldChar w:fldCharType="separate"/>
        </w:r>
        <w:r w:rsidR="00F85934">
          <w:rPr>
            <w:noProof/>
            <w:webHidden/>
          </w:rPr>
          <w:t>6</w:t>
        </w:r>
        <w:r w:rsidR="00F85934">
          <w:rPr>
            <w:noProof/>
            <w:webHidden/>
          </w:rPr>
          <w:fldChar w:fldCharType="end"/>
        </w:r>
      </w:hyperlink>
    </w:p>
    <w:p w14:paraId="46E230F4" w14:textId="77777777" w:rsidR="00F85934" w:rsidRDefault="00F8593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hyperlink w:anchor="_Toc163054866" w:history="1">
        <w:r w:rsidRPr="00A04D3D">
          <w:rPr>
            <w:rStyle w:val="Hyperlink"/>
            <w:noProof/>
            <w:spacing w:val="-20"/>
          </w:rPr>
          <w:t>1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DIVISÃO de nível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7CD409" w14:textId="77777777" w:rsidR="00F85934" w:rsidRDefault="00F85934">
      <w:pPr>
        <w:pStyle w:val="TOC2"/>
        <w:tabs>
          <w:tab w:val="left" w:pos="681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163054867" w:history="1">
        <w:r w:rsidRPr="00A04D3D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subdivisão de nível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DF3D7A" w14:textId="77777777" w:rsidR="00F85934" w:rsidRDefault="00F85934">
      <w:pPr>
        <w:pStyle w:val="TOC3"/>
        <w:tabs>
          <w:tab w:val="left" w:pos="1338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163054868" w:history="1">
        <w:r w:rsidRPr="00A04D3D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subdivisão de nível 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4653DA" w14:textId="77777777" w:rsidR="00F85934" w:rsidRDefault="00F85934">
      <w:pPr>
        <w:pStyle w:val="TOC4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163054869" w:history="1">
        <w:r w:rsidRPr="00A04D3D">
          <w:rPr>
            <w:rStyle w:val="Hyperlink"/>
            <w:noProof/>
          </w:rPr>
          <w:t>1.1.1.1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subdivisão de nível 4]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0BA691" w14:textId="77777777" w:rsidR="00F85934" w:rsidRDefault="00F8593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hyperlink w:anchor="_Toc163054870" w:history="1">
        <w:r w:rsidRPr="00A04D3D">
          <w:rPr>
            <w:rStyle w:val="Hyperlink"/>
            <w:noProof/>
            <w:spacing w:val="-20"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DIVISÃO 2 de nível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01D061" w14:textId="77777777" w:rsidR="00F85934" w:rsidRDefault="00F85934">
      <w:pPr>
        <w:pStyle w:val="TOC2"/>
        <w:tabs>
          <w:tab w:val="left" w:pos="1021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163054871" w:history="1">
        <w:r w:rsidRPr="00A04D3D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A04D3D">
          <w:rPr>
            <w:rStyle w:val="Hyperlink"/>
            <w:noProof/>
          </w:rPr>
          <w:t>[Designação da subdivisão 2 de nível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A412EC" w14:textId="77777777" w:rsidR="00F85934" w:rsidRDefault="00F8593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hyperlink w:anchor="_Toc163054872" w:history="1">
        <w:r w:rsidRPr="00A04D3D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76C0FA" w14:textId="77777777" w:rsidR="00F85934" w:rsidRDefault="00F8593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hyperlink w:anchor="_Toc163054873" w:history="1">
        <w:r w:rsidRPr="00A04D3D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D5F71C" w14:textId="77777777" w:rsidR="00F85934" w:rsidRDefault="00F8593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eastAsia="pt-PT"/>
        </w:rPr>
      </w:pPr>
      <w:hyperlink w:anchor="_Toc163054874" w:history="1">
        <w:r w:rsidRPr="00A04D3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75C12A" w14:textId="77777777" w:rsidR="00F85934" w:rsidRDefault="00F85934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163054875" w:history="1">
        <w:r w:rsidRPr="00A04D3D">
          <w:rPr>
            <w:rStyle w:val="Hyperlink"/>
            <w:noProof/>
          </w:rPr>
          <w:t>Anexo</w:t>
        </w:r>
        <w:r w:rsidRPr="00A04D3D">
          <w:rPr>
            <w:rStyle w:val="Hyperlink"/>
            <w:rFonts w:ascii="Calibri" w:hAnsi="Calibri" w:cs="Calibri"/>
            <w:noProof/>
          </w:rPr>
          <w:t> </w:t>
        </w:r>
        <w:r w:rsidRPr="00A04D3D">
          <w:rPr>
            <w:rStyle w:val="Hyperlink"/>
            <w:noProof/>
          </w:rPr>
          <w:t>A</w:t>
        </w:r>
        <w:r w:rsidRPr="00A04D3D">
          <w:rPr>
            <w:rStyle w:val="Hyperlink"/>
            <w:rFonts w:ascii="Calibri" w:hAnsi="Calibri" w:cs="Calibri"/>
            <w:noProof/>
          </w:rPr>
          <w:t> </w:t>
        </w:r>
        <w:r w:rsidRPr="00A04D3D">
          <w:rPr>
            <w:rStyle w:val="Hyperlink"/>
            <w:noProof/>
          </w:rPr>
          <w:t>–</w:t>
        </w:r>
        <w:r w:rsidRPr="00A04D3D">
          <w:rPr>
            <w:rStyle w:val="Hyperlink"/>
            <w:rFonts w:ascii="Calibri" w:hAnsi="Calibri" w:cs="Calibri"/>
            <w:noProof/>
          </w:rPr>
          <w:t> </w:t>
        </w:r>
        <w:r w:rsidRPr="00A04D3D">
          <w:rPr>
            <w:rStyle w:val="Hyperlink"/>
            <w:noProof/>
          </w:rPr>
          <w:t>[Designação</w:t>
        </w:r>
        <w:r w:rsidRPr="00A04D3D">
          <w:rPr>
            <w:rStyle w:val="Hyperlink"/>
            <w:rFonts w:ascii="Calibri" w:hAnsi="Calibri" w:cs="Calibri"/>
            <w:noProof/>
          </w:rPr>
          <w:t> </w:t>
        </w:r>
        <w:r w:rsidRPr="00A04D3D">
          <w:rPr>
            <w:rStyle w:val="Hyperlink"/>
            <w:noProof/>
          </w:rPr>
          <w:t>do</w:t>
        </w:r>
        <w:r w:rsidRPr="00A04D3D">
          <w:rPr>
            <w:rStyle w:val="Hyperlink"/>
            <w:rFonts w:ascii="Calibri" w:hAnsi="Calibri" w:cs="Calibri"/>
            <w:noProof/>
          </w:rPr>
          <w:t> </w:t>
        </w:r>
        <w:r w:rsidRPr="00A04D3D">
          <w:rPr>
            <w:rStyle w:val="Hyperlink"/>
            <w:noProof/>
          </w:rPr>
          <w:t>Anexo]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_Toc163054875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8059D9" w14:textId="77777777" w:rsidR="008D0FCC" w:rsidRPr="00D2675B" w:rsidRDefault="009B718E" w:rsidP="00AF22AE">
      <w:pPr>
        <w:ind w:firstLine="0"/>
      </w:pPr>
      <w:r>
        <w:fldChar w:fldCharType="end"/>
      </w:r>
    </w:p>
    <w:p w14:paraId="2C03C1C2" w14:textId="77777777" w:rsidR="008D0FCC" w:rsidRPr="00D2675B" w:rsidRDefault="008D0FCC" w:rsidP="00AF22AE">
      <w:pPr>
        <w:ind w:firstLine="0"/>
      </w:pPr>
    </w:p>
    <w:p w14:paraId="272D06D8" w14:textId="77777777" w:rsidR="008D0FCC" w:rsidRPr="00D2675B" w:rsidRDefault="008D0FCC" w:rsidP="00AF22AE">
      <w:pPr>
        <w:ind w:firstLine="0"/>
      </w:pPr>
    </w:p>
    <w:p w14:paraId="056C5E5F" w14:textId="77777777" w:rsidR="008D0FCC" w:rsidRPr="00D2675B" w:rsidRDefault="008D0FCC" w:rsidP="00AF22AE">
      <w:pPr>
        <w:ind w:firstLine="0"/>
      </w:pPr>
    </w:p>
    <w:p w14:paraId="296D0415" w14:textId="77777777" w:rsidR="008D0FCC" w:rsidRPr="00D2675B" w:rsidRDefault="008D0FCC" w:rsidP="00AF22AE">
      <w:pPr>
        <w:ind w:firstLine="0"/>
      </w:pPr>
    </w:p>
    <w:p w14:paraId="56425B7D" w14:textId="77777777" w:rsidR="00073081" w:rsidRPr="00D2675B" w:rsidRDefault="00073081" w:rsidP="00AF22AE">
      <w:pPr>
        <w:ind w:firstLine="0"/>
      </w:pPr>
    </w:p>
    <w:p w14:paraId="4ABCBDA6" w14:textId="77777777" w:rsidR="00073081" w:rsidRPr="00D2675B" w:rsidRDefault="00073081" w:rsidP="00AF22AE">
      <w:pPr>
        <w:ind w:firstLine="0"/>
      </w:pPr>
    </w:p>
    <w:p w14:paraId="45C47115" w14:textId="77777777" w:rsidR="00073081" w:rsidRPr="00D2675B" w:rsidRDefault="00073081" w:rsidP="00AF22AE">
      <w:pPr>
        <w:ind w:firstLine="0"/>
      </w:pPr>
    </w:p>
    <w:p w14:paraId="1C32FC10" w14:textId="77777777" w:rsidR="00073081" w:rsidRPr="00D2675B" w:rsidRDefault="00073081" w:rsidP="00AF22AE">
      <w:pPr>
        <w:ind w:firstLine="0"/>
      </w:pPr>
    </w:p>
    <w:p w14:paraId="6AFCA596" w14:textId="77777777" w:rsidR="00073081" w:rsidRPr="00D2675B" w:rsidRDefault="00073081" w:rsidP="00AF22AE">
      <w:pPr>
        <w:ind w:firstLine="0"/>
      </w:pPr>
    </w:p>
    <w:p w14:paraId="79695909" w14:textId="77777777" w:rsidR="00A05C70" w:rsidRDefault="00A05C70">
      <w:pPr>
        <w:spacing w:after="200" w:line="276" w:lineRule="auto"/>
        <w:ind w:firstLine="0"/>
        <w:jc w:val="left"/>
      </w:pPr>
      <w:r>
        <w:br w:type="page"/>
      </w:r>
    </w:p>
    <w:p w14:paraId="59899D89" w14:textId="77777777" w:rsidR="00073081" w:rsidRPr="00BC0BE8" w:rsidRDefault="00073081" w:rsidP="00BC0BE8">
      <w:pPr>
        <w:ind w:firstLine="0"/>
        <w:rPr>
          <w:b/>
        </w:rPr>
      </w:pPr>
      <w:bookmarkStart w:id="0" w:name="_Toc161826895"/>
      <w:bookmarkStart w:id="1" w:name="_Toc161828581"/>
      <w:r w:rsidRPr="00BC0BE8">
        <w:rPr>
          <w:b/>
        </w:rPr>
        <w:lastRenderedPageBreak/>
        <w:t xml:space="preserve">Lista de </w:t>
      </w:r>
      <w:r w:rsidR="004C2D0A" w:rsidRPr="00BC0BE8">
        <w:rPr>
          <w:b/>
        </w:rPr>
        <w:t>[</w:t>
      </w:r>
      <w:r w:rsidRPr="00BC0BE8">
        <w:rPr>
          <w:b/>
        </w:rPr>
        <w:t>tabelas</w:t>
      </w:r>
      <w:r w:rsidR="004C2D0A" w:rsidRPr="00BC0BE8">
        <w:rPr>
          <w:b/>
        </w:rPr>
        <w:t>] ou [</w:t>
      </w:r>
      <w:r w:rsidR="00DD042D" w:rsidRPr="00BC0BE8">
        <w:rPr>
          <w:b/>
        </w:rPr>
        <w:t>ilustrações</w:t>
      </w:r>
      <w:r w:rsidR="004C2D0A" w:rsidRPr="00BC0BE8">
        <w:rPr>
          <w:b/>
        </w:rPr>
        <w:t>] ou [</w:t>
      </w:r>
      <w:r w:rsidR="00DD042D" w:rsidRPr="00BC0BE8">
        <w:rPr>
          <w:b/>
        </w:rPr>
        <w:t>siglas</w:t>
      </w:r>
      <w:r w:rsidR="004C2D0A" w:rsidRPr="00BC0BE8">
        <w:rPr>
          <w:b/>
        </w:rPr>
        <w:t>]</w:t>
      </w:r>
      <w:bookmarkEnd w:id="0"/>
      <w:bookmarkEnd w:id="1"/>
    </w:p>
    <w:p w14:paraId="0F6D86EF" w14:textId="77777777" w:rsidR="00DD042D" w:rsidRPr="00D2675B" w:rsidRDefault="00DD042D" w:rsidP="00C80E4C"/>
    <w:p w14:paraId="77DE4375" w14:textId="77777777" w:rsidR="001E0530" w:rsidRPr="00D2675B" w:rsidRDefault="001E0530" w:rsidP="007A3642">
      <w:pPr>
        <w:ind w:firstLine="0"/>
      </w:pPr>
      <w:r w:rsidRPr="00D2675B">
        <w:t>[Iniciar texto]</w:t>
      </w:r>
    </w:p>
    <w:p w14:paraId="24CEC808" w14:textId="77777777" w:rsidR="00727FD9" w:rsidRPr="00D2675B" w:rsidRDefault="00727FD9" w:rsidP="007A3642">
      <w:pPr>
        <w:ind w:firstLine="0"/>
      </w:pPr>
      <w:r w:rsidRPr="00D2675B">
        <w:t xml:space="preserve">[Para elaboração automática das listas consulte o </w:t>
      </w:r>
      <w:r w:rsidR="00E272DA" w:rsidRPr="00D2675B">
        <w:t>“</w:t>
      </w:r>
      <w:r w:rsidR="004D2878">
        <w:t>Tutorial do MS Word para a E</w:t>
      </w:r>
      <w:r w:rsidRPr="00D2675B">
        <w:t>laboração d</w:t>
      </w:r>
      <w:r w:rsidR="003E3491" w:rsidRPr="00D2675B">
        <w:t>e</w:t>
      </w:r>
      <w:r w:rsidRPr="00D2675B">
        <w:t xml:space="preserve"> </w:t>
      </w:r>
      <w:r w:rsidR="002517C6">
        <w:t>Trabalhos Académicos</w:t>
      </w:r>
      <w:r w:rsidR="00E272DA" w:rsidRPr="00D2675B">
        <w:t>”</w:t>
      </w:r>
      <w:r w:rsidR="006544E0">
        <w:t xml:space="preserve">. </w:t>
      </w:r>
      <w:r w:rsidR="00C9162F">
        <w:t xml:space="preserve">Para inserir uma legenda numa figura, colocar o cursor abaixo da figura e selecionar o menu Referências &gt; Legendas &gt; Inserir Legenda. </w:t>
      </w:r>
      <w:r w:rsidR="006544E0">
        <w:t>Para atualizar a lista abaixo, selecionar a lista</w:t>
      </w:r>
      <w:r w:rsidR="007C7E9F">
        <w:t xml:space="preserve"> e n</w:t>
      </w:r>
      <w:r w:rsidR="006544E0">
        <w:t>o menu Referências</w:t>
      </w:r>
      <w:r w:rsidR="00C9162F">
        <w:t xml:space="preserve"> &gt; Legendas &gt; Atualizar índice</w:t>
      </w:r>
      <w:r w:rsidR="007C7E9F">
        <w:t>.</w:t>
      </w:r>
      <w:r w:rsidRPr="00D2675B">
        <w:t>]</w:t>
      </w:r>
    </w:p>
    <w:p w14:paraId="2BDC9D5F" w14:textId="77777777" w:rsidR="00DD042D" w:rsidRPr="00D2675B" w:rsidRDefault="00DD042D" w:rsidP="00D21BB2">
      <w:pPr>
        <w:ind w:firstLine="0"/>
      </w:pPr>
    </w:p>
    <w:p w14:paraId="498DFD68" w14:textId="77777777" w:rsidR="00F85934" w:rsidRDefault="00083C9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63054856" w:history="1">
        <w:r w:rsidR="00F85934" w:rsidRPr="006234F5">
          <w:rPr>
            <w:rStyle w:val="Hyperlink"/>
            <w:noProof/>
          </w:rPr>
          <w:t>Figura 1 – O Passageiro #2</w:t>
        </w:r>
        <w:r w:rsidR="00F85934">
          <w:rPr>
            <w:noProof/>
            <w:webHidden/>
          </w:rPr>
          <w:tab/>
        </w:r>
        <w:r w:rsidR="00F85934">
          <w:rPr>
            <w:noProof/>
            <w:webHidden/>
          </w:rPr>
          <w:fldChar w:fldCharType="begin"/>
        </w:r>
        <w:r w:rsidR="00F85934">
          <w:rPr>
            <w:noProof/>
            <w:webHidden/>
          </w:rPr>
          <w:instrText xml:space="preserve"> PAGEREF _Toc163054856 \h </w:instrText>
        </w:r>
        <w:r w:rsidR="00F85934">
          <w:rPr>
            <w:noProof/>
            <w:webHidden/>
          </w:rPr>
        </w:r>
        <w:r w:rsidR="00F85934">
          <w:rPr>
            <w:noProof/>
            <w:webHidden/>
          </w:rPr>
          <w:fldChar w:fldCharType="separate"/>
        </w:r>
        <w:r w:rsidR="00F85934">
          <w:rPr>
            <w:noProof/>
            <w:webHidden/>
          </w:rPr>
          <w:t>7</w:t>
        </w:r>
        <w:r w:rsidR="00F85934">
          <w:rPr>
            <w:noProof/>
            <w:webHidden/>
          </w:rPr>
          <w:fldChar w:fldCharType="end"/>
        </w:r>
      </w:hyperlink>
    </w:p>
    <w:p w14:paraId="673F6BF3" w14:textId="77777777" w:rsidR="00DD042D" w:rsidRDefault="00083C9C" w:rsidP="00D21BB2">
      <w:pPr>
        <w:ind w:firstLine="0"/>
      </w:pPr>
      <w:r>
        <w:fldChar w:fldCharType="end"/>
      </w:r>
    </w:p>
    <w:p w14:paraId="071D3C12" w14:textId="77777777" w:rsidR="007A0869" w:rsidRDefault="007A0869" w:rsidP="00D21BB2">
      <w:pPr>
        <w:ind w:firstLine="0"/>
      </w:pPr>
    </w:p>
    <w:p w14:paraId="07963C82" w14:textId="77777777" w:rsidR="007A0869" w:rsidRDefault="007A0869" w:rsidP="00D21BB2">
      <w:pPr>
        <w:ind w:firstLine="0"/>
      </w:pPr>
    </w:p>
    <w:p w14:paraId="299C0305" w14:textId="77777777" w:rsidR="007A0869" w:rsidRDefault="007A0869" w:rsidP="00D21BB2">
      <w:pPr>
        <w:ind w:firstLine="0"/>
      </w:pPr>
    </w:p>
    <w:p w14:paraId="612CAEB5" w14:textId="77777777" w:rsidR="007A0869" w:rsidRDefault="007A0869" w:rsidP="00D21BB2">
      <w:pPr>
        <w:ind w:firstLine="0"/>
      </w:pPr>
    </w:p>
    <w:p w14:paraId="0A373212" w14:textId="77777777" w:rsidR="007A0869" w:rsidRDefault="007A0869" w:rsidP="00D21BB2">
      <w:pPr>
        <w:ind w:firstLine="0"/>
      </w:pPr>
    </w:p>
    <w:p w14:paraId="028887A0" w14:textId="77777777" w:rsidR="007A0869" w:rsidRDefault="007A0869" w:rsidP="00D21BB2">
      <w:pPr>
        <w:ind w:firstLine="0"/>
      </w:pPr>
    </w:p>
    <w:p w14:paraId="4AC7C99C" w14:textId="77777777" w:rsidR="007A0869" w:rsidRDefault="007A0869" w:rsidP="00D21BB2">
      <w:pPr>
        <w:ind w:firstLine="0"/>
      </w:pPr>
    </w:p>
    <w:p w14:paraId="6D8E4043" w14:textId="77777777" w:rsidR="007A0869" w:rsidRDefault="007A0869" w:rsidP="00D21BB2">
      <w:pPr>
        <w:ind w:firstLine="0"/>
      </w:pPr>
    </w:p>
    <w:p w14:paraId="05442BFA" w14:textId="77777777" w:rsidR="007A0869" w:rsidRDefault="007A0869" w:rsidP="00D21BB2">
      <w:pPr>
        <w:ind w:firstLine="0"/>
      </w:pPr>
    </w:p>
    <w:p w14:paraId="2357BD03" w14:textId="77777777" w:rsidR="007A0869" w:rsidRDefault="007A0869" w:rsidP="00D21BB2">
      <w:pPr>
        <w:ind w:firstLine="0"/>
      </w:pPr>
    </w:p>
    <w:p w14:paraId="77FACF7D" w14:textId="77777777" w:rsidR="007A0869" w:rsidRDefault="007A0869" w:rsidP="00D21BB2">
      <w:pPr>
        <w:ind w:firstLine="0"/>
      </w:pPr>
    </w:p>
    <w:p w14:paraId="6BF6DF79" w14:textId="77777777" w:rsidR="007A0869" w:rsidRDefault="007A0869" w:rsidP="00D21BB2">
      <w:pPr>
        <w:ind w:firstLine="0"/>
      </w:pPr>
    </w:p>
    <w:p w14:paraId="78E828E7" w14:textId="77777777" w:rsidR="007A0869" w:rsidRDefault="007A0869" w:rsidP="00D21BB2">
      <w:pPr>
        <w:ind w:firstLine="0"/>
      </w:pPr>
    </w:p>
    <w:p w14:paraId="7D76212C" w14:textId="77777777" w:rsidR="007A0869" w:rsidRDefault="007A0869" w:rsidP="00D21BB2">
      <w:pPr>
        <w:ind w:firstLine="0"/>
      </w:pPr>
    </w:p>
    <w:p w14:paraId="37E38D8B" w14:textId="77777777" w:rsidR="007A0869" w:rsidRDefault="007A0869" w:rsidP="00D21BB2">
      <w:pPr>
        <w:ind w:firstLine="0"/>
      </w:pPr>
    </w:p>
    <w:p w14:paraId="2FB9F160" w14:textId="77777777" w:rsidR="007A0869" w:rsidRDefault="007A0869" w:rsidP="00D21BB2">
      <w:pPr>
        <w:ind w:firstLine="0"/>
      </w:pPr>
    </w:p>
    <w:p w14:paraId="0B6DCE97" w14:textId="77777777" w:rsidR="007A0869" w:rsidRDefault="007A0869" w:rsidP="00D21BB2">
      <w:pPr>
        <w:ind w:firstLine="0"/>
      </w:pPr>
    </w:p>
    <w:p w14:paraId="0E9B1AC0" w14:textId="77777777" w:rsidR="007A0869" w:rsidRDefault="007A0869" w:rsidP="00D21BB2">
      <w:pPr>
        <w:ind w:firstLine="0"/>
      </w:pPr>
    </w:p>
    <w:p w14:paraId="6F5DEB73" w14:textId="77777777" w:rsidR="00FD1890" w:rsidRDefault="00DD042D" w:rsidP="007A3642">
      <w:pPr>
        <w:jc w:val="right"/>
      </w:pPr>
      <w:r w:rsidRPr="00D2675B">
        <w:t xml:space="preserve">[Eliminar esta </w:t>
      </w:r>
      <w:r w:rsidR="000C57F1">
        <w:t>página</w:t>
      </w:r>
      <w:r w:rsidRPr="00D2675B">
        <w:t xml:space="preserve"> se não aplicável o elemento Listas]</w:t>
      </w:r>
    </w:p>
    <w:p w14:paraId="011E815C" w14:textId="77777777" w:rsidR="009D411A" w:rsidRDefault="00FD1890">
      <w:pPr>
        <w:spacing w:after="200" w:line="276" w:lineRule="auto"/>
        <w:ind w:firstLine="0"/>
        <w:jc w:val="left"/>
        <w:sectPr w:rsidR="009D411A" w:rsidSect="0029126B">
          <w:footerReference w:type="default" r:id="rId11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  <w:r>
        <w:br w:type="page"/>
      </w:r>
    </w:p>
    <w:p w14:paraId="0A554D2A" w14:textId="77777777" w:rsidR="00073081" w:rsidRPr="00E05575" w:rsidRDefault="00364CF6" w:rsidP="00141832">
      <w:pPr>
        <w:pStyle w:val="Title"/>
        <w:outlineLvl w:val="0"/>
      </w:pPr>
      <w:bookmarkStart w:id="2" w:name="_Toc162346970"/>
      <w:bookmarkStart w:id="3" w:name="_Toc162365369"/>
      <w:bookmarkStart w:id="4" w:name="_Toc163054865"/>
      <w:r w:rsidRPr="00E05575">
        <w:lastRenderedPageBreak/>
        <w:t>Introdução</w:t>
      </w:r>
      <w:bookmarkEnd w:id="2"/>
      <w:bookmarkEnd w:id="3"/>
      <w:bookmarkEnd w:id="4"/>
    </w:p>
    <w:p w14:paraId="057DF438" w14:textId="77777777" w:rsidR="00413A08" w:rsidRDefault="00413A08" w:rsidP="00C80E4C"/>
    <w:p w14:paraId="19873544" w14:textId="6DCBAA0E" w:rsidR="00D2392C" w:rsidRDefault="00D2392C" w:rsidP="00D2392C">
      <w:pPr>
        <w:spacing w:after="160"/>
      </w:pPr>
      <w:r>
        <w:rPr>
          <w:rFonts w:ascii="Arial" w:eastAsia="Arial" w:hAnsi="Arial"/>
          <w:color w:val="333333"/>
          <w:sz w:val="22"/>
          <w:szCs w:val="22"/>
        </w:rPr>
        <w:t xml:space="preserve">O presente relatório descreve o desenvolvimento do Sistema de Controlo Ambiental (SCA), projeto realizado no âmbito da unidade curricular de </w:t>
      </w:r>
      <w:r>
        <w:rPr>
          <w:rFonts w:ascii="Arial" w:eastAsia="Arial" w:hAnsi="Arial"/>
          <w:color w:val="333333"/>
          <w:sz w:val="22"/>
          <w:szCs w:val="22"/>
        </w:rPr>
        <w:t xml:space="preserve">Projeto 2, </w:t>
      </w:r>
      <w:r>
        <w:rPr>
          <w:rFonts w:ascii="Arial" w:eastAsia="Arial" w:hAnsi="Arial"/>
          <w:color w:val="333333"/>
          <w:sz w:val="22"/>
          <w:szCs w:val="22"/>
        </w:rPr>
        <w:t>Programação Web II</w:t>
      </w:r>
      <w:r>
        <w:rPr>
          <w:rFonts w:ascii="Arial" w:eastAsia="Arial" w:hAnsi="Arial"/>
          <w:color w:val="333333"/>
          <w:sz w:val="22"/>
          <w:szCs w:val="22"/>
        </w:rPr>
        <w:t xml:space="preserve"> e Testes e Performance Web</w:t>
      </w:r>
      <w:r>
        <w:rPr>
          <w:rFonts w:ascii="Arial" w:eastAsia="Arial" w:hAnsi="Arial"/>
          <w:color w:val="333333"/>
          <w:sz w:val="22"/>
          <w:szCs w:val="22"/>
        </w:rPr>
        <w:t xml:space="preserve"> inserida</w:t>
      </w:r>
      <w:r>
        <w:rPr>
          <w:rFonts w:ascii="Arial" w:eastAsia="Arial" w:hAnsi="Arial"/>
          <w:color w:val="333333"/>
          <w:sz w:val="22"/>
          <w:szCs w:val="22"/>
        </w:rPr>
        <w:t>s</w:t>
      </w:r>
      <w:r>
        <w:rPr>
          <w:rFonts w:ascii="Arial" w:eastAsia="Arial" w:hAnsi="Arial"/>
          <w:color w:val="333333"/>
          <w:sz w:val="22"/>
          <w:szCs w:val="22"/>
        </w:rPr>
        <w:t xml:space="preserve"> na Licenciatura em Tecnologias e Sistemas de Informação para a Web do Politécnico do Porto — ESMAD.</w:t>
      </w:r>
    </w:p>
    <w:p w14:paraId="731333C9" w14:textId="77777777" w:rsidR="00D2392C" w:rsidRDefault="00D2392C" w:rsidP="00D2392C">
      <w:pPr>
        <w:spacing w:after="160"/>
      </w:pPr>
      <w:r>
        <w:rPr>
          <w:rFonts w:ascii="Arial" w:eastAsia="Arial" w:hAnsi="Arial"/>
          <w:color w:val="333333"/>
          <w:sz w:val="22"/>
          <w:szCs w:val="22"/>
        </w:rPr>
        <w:t xml:space="preserve">O SCA é uma aplicação web que permite a monitorização e controlo remoto de parâmetros ambientais de uma habitação, como temperatura e iluminação, através de uma arquitetura cliente-servidor assente numa REST API. O sistema possibilita a recolha automática de dados por sensores </w:t>
      </w:r>
      <w:proofErr w:type="spellStart"/>
      <w:r>
        <w:rPr>
          <w:rFonts w:ascii="Arial" w:eastAsia="Arial" w:hAnsi="Arial"/>
          <w:color w:val="333333"/>
          <w:sz w:val="22"/>
          <w:szCs w:val="22"/>
        </w:rPr>
        <w:t>IoT</w:t>
      </w:r>
      <w:proofErr w:type="spellEnd"/>
      <w:r>
        <w:rPr>
          <w:rFonts w:ascii="Arial" w:eastAsia="Arial" w:hAnsi="Arial"/>
          <w:color w:val="333333"/>
          <w:sz w:val="22"/>
          <w:szCs w:val="22"/>
        </w:rPr>
        <w:t>, o controlo manual e automático de atuadores, e a consulta de histórico de leituras e consumos.</w:t>
      </w:r>
    </w:p>
    <w:p w14:paraId="42B6AE2A" w14:textId="77777777" w:rsidR="00D2392C" w:rsidRDefault="00D2392C" w:rsidP="00D2392C">
      <w:pPr>
        <w:spacing w:after="160"/>
      </w:pPr>
      <w:r>
        <w:rPr>
          <w:rFonts w:ascii="Arial" w:eastAsia="Arial" w:hAnsi="Arial"/>
          <w:color w:val="333333"/>
          <w:sz w:val="22"/>
          <w:szCs w:val="22"/>
        </w:rPr>
        <w:t>Este relatório encontra-se estruturado em quatro capítulos principais: Planeamento do Projeto, Análise e Modelação do Sistema, Desenvolvimento do Sistema, e Informações Complementares, seguidos da Conclusão, Referências Bibliográficas e Anexos.</w:t>
      </w:r>
    </w:p>
    <w:p w14:paraId="69B1A6C5" w14:textId="77777777" w:rsidR="00073081" w:rsidRDefault="00073081" w:rsidP="00C80E4C"/>
    <w:p w14:paraId="5F57B6FF" w14:textId="77777777" w:rsidR="000672BF" w:rsidRDefault="000672BF" w:rsidP="00C80E4C"/>
    <w:p w14:paraId="43142FE6" w14:textId="77777777" w:rsidR="000672BF" w:rsidRDefault="000672BF" w:rsidP="00C80E4C"/>
    <w:p w14:paraId="787E6D88" w14:textId="77777777" w:rsidR="000672BF" w:rsidRDefault="000672BF" w:rsidP="00C80E4C"/>
    <w:p w14:paraId="253CF896" w14:textId="77777777" w:rsidR="000672BF" w:rsidRDefault="000672BF" w:rsidP="00C80E4C"/>
    <w:p w14:paraId="2F1967D6" w14:textId="77777777" w:rsidR="000672BF" w:rsidRDefault="000672BF" w:rsidP="00C80E4C"/>
    <w:p w14:paraId="7CB1524F" w14:textId="77777777" w:rsidR="000672BF" w:rsidRDefault="000672BF" w:rsidP="00C80E4C"/>
    <w:p w14:paraId="39AF8B2C" w14:textId="77777777" w:rsidR="000672BF" w:rsidRDefault="000672BF" w:rsidP="00C80E4C"/>
    <w:p w14:paraId="1E7AF52C" w14:textId="77777777" w:rsidR="000672BF" w:rsidRDefault="000672BF" w:rsidP="00C80E4C"/>
    <w:p w14:paraId="6E1C58D2" w14:textId="77777777" w:rsidR="000672BF" w:rsidRDefault="000672BF" w:rsidP="00C80E4C"/>
    <w:p w14:paraId="50886733" w14:textId="77777777" w:rsidR="000672BF" w:rsidRDefault="000672BF" w:rsidP="00C80E4C"/>
    <w:p w14:paraId="1BEBF38F" w14:textId="77777777" w:rsidR="000672BF" w:rsidRDefault="000672BF" w:rsidP="00C80E4C"/>
    <w:p w14:paraId="45EB7B3B" w14:textId="77777777" w:rsidR="000672BF" w:rsidRDefault="000672BF" w:rsidP="00C80E4C"/>
    <w:p w14:paraId="75E36ECE" w14:textId="77777777" w:rsidR="000672BF" w:rsidRDefault="000672BF" w:rsidP="00C80E4C"/>
    <w:p w14:paraId="311ED603" w14:textId="77777777" w:rsidR="000672BF" w:rsidRDefault="000672BF" w:rsidP="00C80E4C"/>
    <w:p w14:paraId="070510A1" w14:textId="77777777" w:rsidR="000672BF" w:rsidRDefault="000672BF" w:rsidP="00C80E4C"/>
    <w:p w14:paraId="685B944D" w14:textId="77777777" w:rsidR="000672BF" w:rsidRDefault="000672BF" w:rsidP="00C80E4C"/>
    <w:p w14:paraId="1C55476F" w14:textId="77777777" w:rsidR="000672BF" w:rsidRDefault="000672BF" w:rsidP="00C80E4C"/>
    <w:p w14:paraId="0EA231AA" w14:textId="77777777" w:rsidR="000672BF" w:rsidRDefault="000672BF" w:rsidP="00C80E4C"/>
    <w:p w14:paraId="7F57ED0B" w14:textId="77777777" w:rsidR="000672BF" w:rsidRDefault="000672BF" w:rsidP="00C80E4C"/>
    <w:p w14:paraId="6B2DB83A" w14:textId="77777777" w:rsidR="000672BF" w:rsidRDefault="000672BF" w:rsidP="00C80E4C"/>
    <w:p w14:paraId="5401853A" w14:textId="77777777" w:rsidR="000672BF" w:rsidRDefault="000672BF" w:rsidP="00C80E4C"/>
    <w:p w14:paraId="5960DB29" w14:textId="77777777" w:rsidR="000672BF" w:rsidRDefault="000672BF" w:rsidP="00C80E4C"/>
    <w:p w14:paraId="73C48C9B" w14:textId="77777777" w:rsidR="000672BF" w:rsidRDefault="000672BF" w:rsidP="00C80E4C"/>
    <w:p w14:paraId="565318E8" w14:textId="77777777" w:rsidR="000672BF" w:rsidRDefault="000672BF" w:rsidP="00C80E4C"/>
    <w:p w14:paraId="4CEF6D33" w14:textId="77777777" w:rsidR="000672BF" w:rsidRPr="00D2675B" w:rsidRDefault="000672BF" w:rsidP="00C80E4C"/>
    <w:p w14:paraId="183D0D1B" w14:textId="77777777" w:rsidR="00323365" w:rsidRDefault="00323365" w:rsidP="00C80E4C">
      <w:bookmarkStart w:id="5" w:name="_Toc161828582"/>
      <w:r>
        <w:br w:type="page"/>
      </w:r>
    </w:p>
    <w:bookmarkEnd w:id="5"/>
    <w:p w14:paraId="792C7489" w14:textId="0F4CF6B2" w:rsidR="00073081" w:rsidRDefault="005B4817" w:rsidP="00BC0BE8">
      <w:pPr>
        <w:pStyle w:val="Heading1"/>
      </w:pPr>
      <w:r>
        <w:lastRenderedPageBreak/>
        <w:t>Planeamento do projeto</w:t>
      </w:r>
    </w:p>
    <w:p w14:paraId="5D47F2E3" w14:textId="77777777" w:rsidR="00487868" w:rsidRDefault="00487868" w:rsidP="005B4817">
      <w:pPr>
        <w:ind w:firstLine="0"/>
      </w:pPr>
    </w:p>
    <w:p w14:paraId="2C3DD0D9" w14:textId="410B6611" w:rsidR="00C80E4C" w:rsidRDefault="005B4817" w:rsidP="00C80E4C">
      <w:pPr>
        <w:pStyle w:val="Heading2"/>
      </w:pPr>
      <w:r>
        <w:t>Objetivos</w:t>
      </w:r>
    </w:p>
    <w:p w14:paraId="5A81DB43" w14:textId="77777777" w:rsidR="00A80331" w:rsidRPr="00A80331" w:rsidRDefault="00A80331" w:rsidP="00A80331"/>
    <w:p w14:paraId="32F99906" w14:textId="77777777" w:rsidR="005B4817" w:rsidRDefault="005B4817" w:rsidP="005B4817">
      <w:pPr>
        <w:spacing w:after="160"/>
      </w:pPr>
      <w:r>
        <w:rPr>
          <w:rFonts w:ascii="Arial" w:eastAsia="Arial" w:hAnsi="Arial"/>
          <w:color w:val="333333"/>
          <w:sz w:val="22"/>
          <w:szCs w:val="22"/>
        </w:rPr>
        <w:t>O projeto tem como objetivo principal o desenvolvimento de um sistema web de controlo ambiental doméstico, permitindo a monitorização em tempo real e o controlo de dispositivos instalados numa habitação.</w:t>
      </w:r>
    </w:p>
    <w:p w14:paraId="2C7057DE" w14:textId="77777777" w:rsidR="005B4817" w:rsidRDefault="005B4817" w:rsidP="005B4817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left"/>
      </w:pPr>
      <w:r>
        <w:rPr>
          <w:rFonts w:ascii="Arial" w:eastAsia="Arial" w:hAnsi="Arial"/>
          <w:color w:val="333333"/>
          <w:sz w:val="22"/>
          <w:szCs w:val="22"/>
        </w:rPr>
        <w:t>Desenvolver uma REST API robusta para exposição dos dados e funcionalidades do sistema</w:t>
      </w:r>
    </w:p>
    <w:p w14:paraId="0EFAB6A6" w14:textId="77777777" w:rsidR="005B4817" w:rsidRDefault="005B4817" w:rsidP="005B4817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left"/>
      </w:pPr>
      <w:r>
        <w:rPr>
          <w:rFonts w:ascii="Arial" w:eastAsia="Arial" w:hAnsi="Arial"/>
          <w:color w:val="333333"/>
          <w:sz w:val="22"/>
          <w:szCs w:val="22"/>
        </w:rPr>
        <w:t xml:space="preserve">Permitir a integração de dispositivos sensores e atuadores </w:t>
      </w:r>
      <w:proofErr w:type="spellStart"/>
      <w:r>
        <w:rPr>
          <w:rFonts w:ascii="Arial" w:eastAsia="Arial" w:hAnsi="Arial"/>
          <w:color w:val="333333"/>
          <w:sz w:val="22"/>
          <w:szCs w:val="22"/>
        </w:rPr>
        <w:t>IoT</w:t>
      </w:r>
      <w:proofErr w:type="spellEnd"/>
    </w:p>
    <w:p w14:paraId="433DB47A" w14:textId="77777777" w:rsidR="005B4817" w:rsidRDefault="005B4817" w:rsidP="005B4817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left"/>
      </w:pPr>
      <w:r>
        <w:rPr>
          <w:rFonts w:ascii="Arial" w:eastAsia="Arial" w:hAnsi="Arial"/>
          <w:color w:val="333333"/>
          <w:sz w:val="22"/>
          <w:szCs w:val="22"/>
        </w:rPr>
        <w:t>Disponibilizar um painel de controlo web para utilizadores e administradores</w:t>
      </w:r>
    </w:p>
    <w:p w14:paraId="314192AC" w14:textId="77777777" w:rsidR="005B4817" w:rsidRDefault="005B4817" w:rsidP="005B4817">
      <w:pPr>
        <w:pStyle w:val="ListParagraph"/>
        <w:numPr>
          <w:ilvl w:val="0"/>
          <w:numId w:val="13"/>
        </w:numPr>
        <w:spacing w:after="100" w:line="240" w:lineRule="auto"/>
        <w:contextualSpacing w:val="0"/>
        <w:jc w:val="left"/>
      </w:pPr>
      <w:r>
        <w:rPr>
          <w:rFonts w:ascii="Arial" w:eastAsia="Arial" w:hAnsi="Arial"/>
          <w:color w:val="333333"/>
          <w:sz w:val="22"/>
          <w:szCs w:val="22"/>
        </w:rPr>
        <w:t>Garantir o registo histórico de leituras, consumos e ações do sistema</w:t>
      </w:r>
    </w:p>
    <w:p w14:paraId="3024CC3E" w14:textId="77777777" w:rsidR="00C80E4C" w:rsidRDefault="00C80E4C" w:rsidP="00C80E4C"/>
    <w:p w14:paraId="1DCCAF0A" w14:textId="06E3C2CF" w:rsidR="00C80E4C" w:rsidRDefault="005B4817" w:rsidP="005B4817">
      <w:pPr>
        <w:ind w:firstLine="0"/>
      </w:pPr>
      <w:r>
        <w:t>1.2</w:t>
      </w:r>
      <w:r>
        <w:tab/>
        <w:t>Metodologia</w:t>
      </w:r>
    </w:p>
    <w:p w14:paraId="29764A58" w14:textId="77777777" w:rsidR="005B4817" w:rsidRDefault="005B4817" w:rsidP="005B4817">
      <w:pPr>
        <w:ind w:firstLine="0"/>
      </w:pPr>
    </w:p>
    <w:p w14:paraId="5063E26E" w14:textId="77777777" w:rsidR="00C80E4C" w:rsidRDefault="00C80E4C" w:rsidP="00C80E4C">
      <w:pPr>
        <w:pStyle w:val="Heading4"/>
      </w:pPr>
      <w:bookmarkStart w:id="6" w:name="_Toc162346974"/>
      <w:bookmarkStart w:id="7" w:name="_Toc162365373"/>
      <w:bookmarkStart w:id="8" w:name="_Toc163054869"/>
      <w:r>
        <w:t>[</w:t>
      </w:r>
      <w:r w:rsidRPr="00C80E4C">
        <w:t xml:space="preserve">Designação da </w:t>
      </w:r>
      <w:r w:rsidR="00643D5E">
        <w:t>sub</w:t>
      </w:r>
      <w:r w:rsidRPr="00C80E4C">
        <w:t xml:space="preserve">divisão de nível </w:t>
      </w:r>
      <w:r w:rsidR="00643D5E">
        <w:t>4</w:t>
      </w:r>
      <w:r w:rsidRPr="00C80E4C">
        <w:t>]</w:t>
      </w:r>
      <w:bookmarkEnd w:id="6"/>
      <w:bookmarkEnd w:id="7"/>
      <w:bookmarkEnd w:id="8"/>
    </w:p>
    <w:p w14:paraId="22F280F6" w14:textId="77777777" w:rsidR="00A80331" w:rsidRPr="00A80331" w:rsidRDefault="00A80331" w:rsidP="00A80331"/>
    <w:p w14:paraId="4C4A1F87" w14:textId="77777777" w:rsidR="00C80E4C" w:rsidRDefault="00C80E4C" w:rsidP="00C80E4C">
      <w:r w:rsidRPr="00D2675B">
        <w:t>[Iniciar texto</w:t>
      </w:r>
      <w:r>
        <w:t>]</w:t>
      </w:r>
    </w:p>
    <w:p w14:paraId="52A866CB" w14:textId="77777777" w:rsidR="009B718E" w:rsidRDefault="009B718E" w:rsidP="00C80E4C"/>
    <w:p w14:paraId="217C510A" w14:textId="77777777" w:rsidR="00C80E4C" w:rsidRDefault="00C80E4C" w:rsidP="00C80E4C">
      <w:pPr>
        <w:pStyle w:val="Heading1"/>
      </w:pPr>
      <w:bookmarkStart w:id="9" w:name="_Toc162346975"/>
      <w:bookmarkStart w:id="10" w:name="_Toc162365374"/>
      <w:bookmarkStart w:id="11" w:name="_Toc163054870"/>
      <w:r w:rsidRPr="00C80E4C">
        <w:t>[DESIGNAÇÃO DA DIVISÃO</w:t>
      </w:r>
      <w:r>
        <w:t xml:space="preserve"> </w:t>
      </w:r>
      <w:r w:rsidR="00E77DBD">
        <w:t xml:space="preserve">2 </w:t>
      </w:r>
      <w:r>
        <w:t xml:space="preserve">de nível </w:t>
      </w:r>
      <w:r w:rsidR="00643D5E">
        <w:t>1</w:t>
      </w:r>
      <w:r w:rsidRPr="00C80E4C">
        <w:t>]</w:t>
      </w:r>
      <w:bookmarkEnd w:id="9"/>
      <w:bookmarkEnd w:id="10"/>
      <w:bookmarkEnd w:id="11"/>
    </w:p>
    <w:p w14:paraId="393DB790" w14:textId="77777777" w:rsidR="00A80331" w:rsidRPr="00A80331" w:rsidRDefault="00A80331" w:rsidP="00A80331"/>
    <w:p w14:paraId="0FB7DB5E" w14:textId="77777777" w:rsidR="00C80E4C" w:rsidRDefault="00C80E4C" w:rsidP="00C80E4C">
      <w:r w:rsidRPr="00D2675B">
        <w:t>[Iniciar texto</w:t>
      </w:r>
      <w:r>
        <w:t>]</w:t>
      </w:r>
    </w:p>
    <w:p w14:paraId="1B6766A3" w14:textId="77777777" w:rsidR="00643D5E" w:rsidRDefault="00643D5E" w:rsidP="00C80E4C"/>
    <w:p w14:paraId="68D94B9C" w14:textId="77777777" w:rsidR="00C80E4C" w:rsidRDefault="00C80E4C" w:rsidP="00C80E4C">
      <w:pPr>
        <w:pStyle w:val="Heading2"/>
      </w:pPr>
      <w:bookmarkStart w:id="12" w:name="_Toc162346976"/>
      <w:bookmarkStart w:id="13" w:name="_Toc162365375"/>
      <w:bookmarkStart w:id="14" w:name="_Toc163054871"/>
      <w:r>
        <w:t xml:space="preserve">[Designação da </w:t>
      </w:r>
      <w:r w:rsidR="00643D5E">
        <w:t>sub</w:t>
      </w:r>
      <w:r>
        <w:t xml:space="preserve">divisão </w:t>
      </w:r>
      <w:r w:rsidR="00E77DBD">
        <w:t xml:space="preserve">2 </w:t>
      </w:r>
      <w:r>
        <w:t xml:space="preserve">de nível </w:t>
      </w:r>
      <w:r w:rsidR="00643D5E">
        <w:t>2</w:t>
      </w:r>
      <w:r w:rsidRPr="00C80E4C">
        <w:t>]</w:t>
      </w:r>
      <w:bookmarkEnd w:id="12"/>
      <w:bookmarkEnd w:id="13"/>
      <w:bookmarkEnd w:id="14"/>
    </w:p>
    <w:p w14:paraId="73369C0D" w14:textId="77777777" w:rsidR="00A80331" w:rsidRPr="00A80331" w:rsidRDefault="00A80331" w:rsidP="00A80331"/>
    <w:p w14:paraId="110D8CA5" w14:textId="77777777" w:rsidR="00433F03" w:rsidRDefault="00C80E4C" w:rsidP="00433F03">
      <w:r w:rsidRPr="00D2675B">
        <w:t>[Iniciar texto</w:t>
      </w:r>
      <w:r>
        <w:t>]</w:t>
      </w:r>
    </w:p>
    <w:p w14:paraId="4FD95B66" w14:textId="77777777" w:rsidR="00577FDF" w:rsidRDefault="008E3596" w:rsidP="008E3596">
      <w:pPr>
        <w:ind w:firstLine="0"/>
        <w:jc w:val="center"/>
      </w:pPr>
      <w:r>
        <w:rPr>
          <w:noProof/>
          <w:lang w:eastAsia="pt-PT"/>
        </w:rPr>
        <w:drawing>
          <wp:inline distT="0" distB="0" distL="0" distR="0" wp14:anchorId="5D663136" wp14:editId="347ACBA5">
            <wp:extent cx="1310774" cy="1763823"/>
            <wp:effectExtent l="0" t="0" r="381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673" cy="177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4081" w14:textId="77777777" w:rsidR="00F75402" w:rsidRDefault="00F75402" w:rsidP="00F75402">
      <w:r>
        <w:lastRenderedPageBreak/>
        <w:t xml:space="preserve">Fonte: </w:t>
      </w:r>
      <w:r>
        <w:fldChar w:fldCharType="begin"/>
      </w:r>
      <w:r>
        <w:instrText xml:space="preserve"> ADDIN ZOTERO_ITEM CSL_CITATION {"citationID":"DwWW1HSm","properties":{"formattedCitation":"(Cera, 2011)","plainCitation":"(Cera, 2011)","noteIndex":0},"citationItems":[{"id":2106,"uris":["http://zotero.org/users/local/EzbC4ire/items/HJHLF9FG"],"itemData":{"id":2106,"type":"graphic","abstract":"Available for sale from In The Pink, Nuno Cera, O Passageiro #2 (2011), Inkjet Print on Hahnemuehle Paper, Mounted on Diasec, 60 × 41 cm","archive":"Artsy","language":"en","medium":"Fotografia","title":"O Passageiro #2","URL":"https://www.artsy.net/artwork/nuno-cera-o-passageiro-number-2","author":[{"family":"Cera","given":"Nuno"}],"accessed":{"date-parts":[["2024",3,27]]},"issued":{"date-parts":[["2011"]]}}}],"schema":"https://github.com/citation-style-language/schema/raw/master/csl-citation.json"} </w:instrText>
      </w:r>
      <w:r>
        <w:fldChar w:fldCharType="separate"/>
      </w:r>
      <w:r w:rsidRPr="00F75402">
        <w:t>(Cera, 2011)</w:t>
      </w:r>
      <w:r>
        <w:fldChar w:fldCharType="end"/>
      </w:r>
    </w:p>
    <w:p w14:paraId="327B76A5" w14:textId="77777777" w:rsidR="000E58F0" w:rsidRDefault="008058C5" w:rsidP="008058C5">
      <w:pPr>
        <w:pStyle w:val="Caption"/>
        <w:ind w:firstLine="0"/>
        <w:jc w:val="center"/>
      </w:pPr>
      <w:bookmarkStart w:id="15" w:name="_Toc163054856"/>
      <w:r>
        <w:t xml:space="preserve">Figura </w:t>
      </w:r>
      <w:fldSimple w:instr=" SEQ Figura \* ARABIC ">
        <w:r w:rsidR="006629BA">
          <w:rPr>
            <w:noProof/>
          </w:rPr>
          <w:t>1</w:t>
        </w:r>
      </w:fldSimple>
      <w:r>
        <w:t xml:space="preserve"> – </w:t>
      </w:r>
      <w:r w:rsidR="008E3596" w:rsidRPr="008E3596">
        <w:t>O Passageiro #2</w:t>
      </w:r>
      <w:bookmarkEnd w:id="15"/>
    </w:p>
    <w:p w14:paraId="4583735B" w14:textId="77777777" w:rsidR="000E58F0" w:rsidRDefault="000E58F0" w:rsidP="008058C5">
      <w:pPr>
        <w:pStyle w:val="Caption"/>
        <w:ind w:firstLine="0"/>
        <w:jc w:val="center"/>
      </w:pPr>
    </w:p>
    <w:p w14:paraId="5EED349C" w14:textId="77777777" w:rsidR="00073081" w:rsidRPr="00D2675B" w:rsidRDefault="00A245ED" w:rsidP="005170DF">
      <w:pPr>
        <w:pStyle w:val="Title"/>
        <w:outlineLvl w:val="0"/>
      </w:pPr>
      <w:bookmarkStart w:id="16" w:name="_Toc163054872"/>
      <w:r w:rsidRPr="00D2675B">
        <w:t>CONCLUSÃO</w:t>
      </w:r>
      <w:bookmarkEnd w:id="16"/>
    </w:p>
    <w:p w14:paraId="4D083A9C" w14:textId="77777777" w:rsidR="005D1639" w:rsidRPr="00D2675B" w:rsidRDefault="005D1639" w:rsidP="00C80E4C"/>
    <w:p w14:paraId="4FBD48C4" w14:textId="77777777" w:rsidR="005D1639" w:rsidRDefault="005D1639" w:rsidP="000727F3">
      <w:r w:rsidRPr="00D2675B">
        <w:t>[Iniciar texto]</w:t>
      </w:r>
    </w:p>
    <w:p w14:paraId="2B9D55BB" w14:textId="77777777" w:rsidR="00577FDF" w:rsidRDefault="00577FDF" w:rsidP="000727F3"/>
    <w:p w14:paraId="4DEEA832" w14:textId="77777777" w:rsidR="000727F3" w:rsidRDefault="000727F3" w:rsidP="000727F3"/>
    <w:p w14:paraId="57B76805" w14:textId="77777777" w:rsidR="000727F3" w:rsidRDefault="000727F3" w:rsidP="000727F3"/>
    <w:p w14:paraId="321E6A33" w14:textId="77777777" w:rsidR="000727F3" w:rsidRPr="00D2675B" w:rsidRDefault="000727F3" w:rsidP="000727F3"/>
    <w:p w14:paraId="53DCECF6" w14:textId="77777777" w:rsidR="000727F3" w:rsidRDefault="000727F3" w:rsidP="000727F3">
      <w:r>
        <w:br w:type="page"/>
      </w:r>
    </w:p>
    <w:p w14:paraId="5D7B6950" w14:textId="77777777" w:rsidR="00073081" w:rsidRPr="00D2675B" w:rsidRDefault="00A245ED" w:rsidP="005170DF">
      <w:pPr>
        <w:pStyle w:val="Title"/>
        <w:outlineLvl w:val="0"/>
      </w:pPr>
      <w:bookmarkStart w:id="17" w:name="_Toc163054873"/>
      <w:r w:rsidRPr="00D2675B">
        <w:lastRenderedPageBreak/>
        <w:t>REFERÊNCIAS BIBLIOGRÁFICAS</w:t>
      </w:r>
      <w:bookmarkEnd w:id="17"/>
    </w:p>
    <w:p w14:paraId="62841AFF" w14:textId="77777777" w:rsidR="005D1639" w:rsidRPr="00D2675B" w:rsidRDefault="005D1639" w:rsidP="00C80E4C"/>
    <w:p w14:paraId="010C88EC" w14:textId="77777777" w:rsidR="004E5701" w:rsidRPr="00D2675B" w:rsidRDefault="004E5701" w:rsidP="007A3642">
      <w:pPr>
        <w:ind w:firstLine="0"/>
      </w:pPr>
      <w:r w:rsidRPr="00D2675B">
        <w:t>[Iniciar texto]</w:t>
      </w:r>
    </w:p>
    <w:p w14:paraId="58ED88DE" w14:textId="77777777" w:rsidR="000455C5" w:rsidRPr="00D2675B" w:rsidRDefault="000455C5" w:rsidP="007A3642">
      <w:pPr>
        <w:ind w:firstLine="0"/>
      </w:pPr>
      <w:r w:rsidRPr="00D2675B">
        <w:t>[Para elaboração das referências bibliográficas consulte o</w:t>
      </w:r>
      <w:r w:rsidR="005D6C27">
        <w:t>s exemplos do</w:t>
      </w:r>
      <w:r w:rsidRPr="00D2675B">
        <w:t xml:space="preserve"> “</w:t>
      </w:r>
      <w:r w:rsidR="00665845">
        <w:t xml:space="preserve">Manual </w:t>
      </w:r>
      <w:r w:rsidR="005D6C27">
        <w:t>para a E</w:t>
      </w:r>
      <w:r w:rsidRPr="00D2675B">
        <w:t xml:space="preserve">laboração de </w:t>
      </w:r>
      <w:r w:rsidR="002517C6">
        <w:t>Trabalhos Académicos</w:t>
      </w:r>
      <w:r w:rsidR="00665845">
        <w:t>.</w:t>
      </w:r>
      <w:r w:rsidRPr="00D2675B">
        <w:t>”</w:t>
      </w:r>
      <w:r w:rsidR="00665845">
        <w:t xml:space="preserve"> </w:t>
      </w:r>
      <w:r w:rsidR="00C15DEE">
        <w:t>A referência bibliográfica</w:t>
      </w:r>
      <w:r w:rsidR="00665845">
        <w:t xml:space="preserve"> abaixo</w:t>
      </w:r>
      <w:r w:rsidR="00C15DEE">
        <w:t xml:space="preserve"> refere-se à citação colocada acima no texto relativa à figura inserida e </w:t>
      </w:r>
      <w:r w:rsidR="00665845">
        <w:t>segue a norma APA 7.ª ediç</w:t>
      </w:r>
      <w:r w:rsidR="00C15DEE">
        <w:t>ão. Os exemplos de citação e referência bibliográfica foram</w:t>
      </w:r>
      <w:r w:rsidR="00665845">
        <w:t xml:space="preserve"> elaborado</w:t>
      </w:r>
      <w:r w:rsidR="00C15DEE">
        <w:t>s</w:t>
      </w:r>
      <w:r w:rsidR="00665845">
        <w:t xml:space="preserve"> utiliza</w:t>
      </w:r>
      <w:r w:rsidR="00C15DEE">
        <w:t>ndo um</w:t>
      </w:r>
      <w:r w:rsidR="00665845">
        <w:t xml:space="preserve"> s</w:t>
      </w:r>
      <w:r w:rsidR="00C15DEE">
        <w:t>oftware</w:t>
      </w:r>
      <w:r w:rsidR="00665845">
        <w:t xml:space="preserve"> de gestão</w:t>
      </w:r>
      <w:r w:rsidR="00C15DEE">
        <w:t xml:space="preserve"> de referências bibliográficas, a Biblioteca </w:t>
      </w:r>
      <w:r w:rsidR="00844A97">
        <w:t xml:space="preserve">recomenda a utilização de um software e </w:t>
      </w:r>
      <w:r w:rsidR="00C15DEE">
        <w:t>efetua formaç</w:t>
      </w:r>
      <w:r w:rsidR="005D6C27">
        <w:t xml:space="preserve">ões regulares sobre </w:t>
      </w:r>
      <w:r w:rsidR="00C71D7B" w:rsidRPr="00C71D7B">
        <w:t>gestão de referências bibliográficas</w:t>
      </w:r>
      <w:r w:rsidR="00C15DEE">
        <w:t>.</w:t>
      </w:r>
      <w:r w:rsidR="003C13EF">
        <w:t xml:space="preserve"> Para retirar os espaços alargados que possam surgir entre palavras e ligações web, selecionar as referências bibliográficas, selecionar o Menu Base &gt; Editar &gt; Substituir, em Localizar: digitar ^w e em Su</w:t>
      </w:r>
      <w:r w:rsidR="00315399">
        <w:t>b</w:t>
      </w:r>
      <w:r w:rsidR="003C13EF">
        <w:t>stituir por: digitar ^s e clicar em Substituir.</w:t>
      </w:r>
      <w:r w:rsidRPr="00D2675B">
        <w:t xml:space="preserve">] </w:t>
      </w:r>
    </w:p>
    <w:p w14:paraId="2BA8A343" w14:textId="77777777" w:rsidR="005D1639" w:rsidRPr="00D2675B" w:rsidRDefault="005D1639" w:rsidP="000727F3">
      <w:pPr>
        <w:ind w:firstLine="0"/>
        <w:jc w:val="left"/>
      </w:pPr>
    </w:p>
    <w:p w14:paraId="7F8C14E2" w14:textId="77777777" w:rsidR="00F75402" w:rsidRDefault="000727F3" w:rsidP="00315399">
      <w:pPr>
        <w:pStyle w:val="Bibliography"/>
        <w:spacing w:line="360" w:lineRule="auto"/>
        <w:jc w:val="left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F75402" w:rsidRPr="00F75402">
        <w:t>Cera,</w:t>
      </w:r>
      <w:r w:rsidR="003C13EF">
        <w:rPr>
          <w:rFonts w:ascii="Calibri" w:hAnsi="Calibri" w:cs="Calibri"/>
        </w:rPr>
        <w:t> </w:t>
      </w:r>
      <w:r w:rsidR="00F75402" w:rsidRPr="00F75402">
        <w:t>N.</w:t>
      </w:r>
      <w:r w:rsidR="003C13EF">
        <w:rPr>
          <w:rFonts w:ascii="Calibri" w:hAnsi="Calibri" w:cs="Calibri"/>
        </w:rPr>
        <w:t> </w:t>
      </w:r>
      <w:r w:rsidR="00F75402" w:rsidRPr="00F75402">
        <w:t>(2011).</w:t>
      </w:r>
      <w:r w:rsidR="003C13EF">
        <w:rPr>
          <w:rFonts w:ascii="Calibri" w:hAnsi="Calibri" w:cs="Calibri"/>
        </w:rPr>
        <w:t> </w:t>
      </w:r>
      <w:r w:rsidR="00F75402" w:rsidRPr="00F75402">
        <w:rPr>
          <w:i/>
          <w:iCs/>
        </w:rPr>
        <w:t>O</w:t>
      </w:r>
      <w:r w:rsidR="003C13EF">
        <w:rPr>
          <w:rFonts w:ascii="Calibri" w:hAnsi="Calibri" w:cs="Calibri"/>
          <w:i/>
          <w:iCs/>
        </w:rPr>
        <w:t> </w:t>
      </w:r>
      <w:r w:rsidR="00F75402" w:rsidRPr="00F75402">
        <w:rPr>
          <w:i/>
          <w:iCs/>
        </w:rPr>
        <w:t>Passageiro</w:t>
      </w:r>
      <w:r w:rsidR="003C13EF">
        <w:rPr>
          <w:rFonts w:ascii="Calibri" w:hAnsi="Calibri" w:cs="Calibri"/>
          <w:i/>
          <w:iCs/>
        </w:rPr>
        <w:t> </w:t>
      </w:r>
      <w:r w:rsidR="00F75402" w:rsidRPr="00F75402">
        <w:rPr>
          <w:i/>
          <w:iCs/>
        </w:rPr>
        <w:t>#2</w:t>
      </w:r>
      <w:r w:rsidR="003C13EF">
        <w:rPr>
          <w:rFonts w:ascii="Calibri" w:hAnsi="Calibri" w:cs="Calibri"/>
        </w:rPr>
        <w:t> </w:t>
      </w:r>
      <w:r w:rsidR="00F75402" w:rsidRPr="00F75402">
        <w:t>[Fotografia].</w:t>
      </w:r>
      <w:r w:rsidR="003C13EF">
        <w:rPr>
          <w:rFonts w:ascii="Calibri" w:hAnsi="Calibri" w:cs="Calibri"/>
        </w:rPr>
        <w:t> </w:t>
      </w:r>
      <w:r w:rsidR="00F75402" w:rsidRPr="00F75402">
        <w:t>Artsy.</w:t>
      </w:r>
      <w:r w:rsidR="003C13EF">
        <w:rPr>
          <w:rFonts w:ascii="Calibri" w:hAnsi="Calibri" w:cs="Calibri"/>
        </w:rPr>
        <w:t> </w:t>
      </w:r>
      <w:r w:rsidR="0027691B">
        <w:t>h</w:t>
      </w:r>
      <w:r w:rsidR="00F75402" w:rsidRPr="00F75402">
        <w:t>ttps://www.artsy.net/artwork/nuno-cera-o-passageiro-number-2</w:t>
      </w:r>
    </w:p>
    <w:p w14:paraId="3C0A103F" w14:textId="77777777" w:rsidR="0027691B" w:rsidRDefault="0027691B" w:rsidP="0027691B"/>
    <w:p w14:paraId="691E1B2C" w14:textId="77777777" w:rsidR="0027691B" w:rsidRPr="0027691B" w:rsidRDefault="0027691B" w:rsidP="0027691B"/>
    <w:p w14:paraId="43056277" w14:textId="77777777" w:rsidR="00073081" w:rsidRPr="00D2675B" w:rsidRDefault="000727F3" w:rsidP="0027691B">
      <w:pPr>
        <w:ind w:firstLine="0"/>
      </w:pPr>
      <w:r>
        <w:fldChar w:fldCharType="end"/>
      </w:r>
      <w:r w:rsidR="00073081" w:rsidRPr="00D2675B">
        <w:br w:type="page"/>
      </w:r>
    </w:p>
    <w:p w14:paraId="409F5642" w14:textId="77777777" w:rsidR="00073081" w:rsidRPr="00D2675B" w:rsidRDefault="00A245ED" w:rsidP="005170DF">
      <w:pPr>
        <w:pStyle w:val="Title"/>
        <w:jc w:val="center"/>
        <w:outlineLvl w:val="0"/>
      </w:pPr>
      <w:bookmarkStart w:id="18" w:name="_Toc163054874"/>
      <w:r w:rsidRPr="00D2675B">
        <w:lastRenderedPageBreak/>
        <w:t>ANEXOS</w:t>
      </w:r>
      <w:bookmarkEnd w:id="18"/>
    </w:p>
    <w:p w14:paraId="3BBCF273" w14:textId="77777777" w:rsidR="0069106B" w:rsidRPr="00D2675B" w:rsidRDefault="0069106B" w:rsidP="00C80E4C"/>
    <w:p w14:paraId="5AAE02C3" w14:textId="77777777" w:rsidR="0069106B" w:rsidRPr="00D2675B" w:rsidRDefault="0069106B" w:rsidP="00C80E4C"/>
    <w:p w14:paraId="60ACDCA3" w14:textId="77777777" w:rsidR="0069106B" w:rsidRPr="00D2675B" w:rsidRDefault="0069106B" w:rsidP="00C80E4C"/>
    <w:p w14:paraId="62994556" w14:textId="77777777" w:rsidR="0069106B" w:rsidRPr="00D2675B" w:rsidRDefault="0069106B" w:rsidP="00C80E4C"/>
    <w:p w14:paraId="2D05D234" w14:textId="77777777" w:rsidR="0069106B" w:rsidRPr="00D2675B" w:rsidRDefault="0069106B" w:rsidP="00C80E4C"/>
    <w:p w14:paraId="535DE630" w14:textId="77777777" w:rsidR="0069106B" w:rsidRPr="00D2675B" w:rsidRDefault="0069106B" w:rsidP="00C80E4C"/>
    <w:p w14:paraId="54549C59" w14:textId="77777777" w:rsidR="0069106B" w:rsidRPr="00D2675B" w:rsidRDefault="0069106B" w:rsidP="00C80E4C"/>
    <w:p w14:paraId="4CFEE529" w14:textId="77777777" w:rsidR="0069106B" w:rsidRPr="00D2675B" w:rsidRDefault="0069106B" w:rsidP="00C80E4C"/>
    <w:p w14:paraId="69AA4623" w14:textId="77777777" w:rsidR="0069106B" w:rsidRPr="00D2675B" w:rsidRDefault="0069106B" w:rsidP="00C80E4C"/>
    <w:p w14:paraId="44518A4D" w14:textId="77777777" w:rsidR="0069106B" w:rsidRPr="00D2675B" w:rsidRDefault="0069106B" w:rsidP="00C80E4C"/>
    <w:p w14:paraId="073380CC" w14:textId="77777777" w:rsidR="0069106B" w:rsidRPr="00D2675B" w:rsidRDefault="0069106B" w:rsidP="00C80E4C"/>
    <w:p w14:paraId="5DE0B6E6" w14:textId="77777777" w:rsidR="0069106B" w:rsidRPr="00D2675B" w:rsidRDefault="0069106B" w:rsidP="00C80E4C"/>
    <w:p w14:paraId="10D57684" w14:textId="77777777" w:rsidR="0069106B" w:rsidRPr="00D2675B" w:rsidRDefault="0069106B" w:rsidP="00C80E4C"/>
    <w:p w14:paraId="68305B13" w14:textId="77777777" w:rsidR="0069106B" w:rsidRPr="00D2675B" w:rsidRDefault="0069106B" w:rsidP="00C80E4C"/>
    <w:p w14:paraId="2222DFCA" w14:textId="77777777" w:rsidR="0069106B" w:rsidRPr="00D2675B" w:rsidRDefault="0069106B" w:rsidP="00C80E4C"/>
    <w:p w14:paraId="2EF013D6" w14:textId="77777777" w:rsidR="0069106B" w:rsidRPr="00D2675B" w:rsidRDefault="0069106B" w:rsidP="00C80E4C"/>
    <w:p w14:paraId="4B35CF36" w14:textId="77777777" w:rsidR="0069106B" w:rsidRPr="00D2675B" w:rsidRDefault="0069106B" w:rsidP="00C80E4C"/>
    <w:p w14:paraId="6A5B159E" w14:textId="77777777" w:rsidR="0069106B" w:rsidRPr="00D2675B" w:rsidRDefault="0069106B" w:rsidP="00C80E4C"/>
    <w:p w14:paraId="435947C8" w14:textId="77777777" w:rsidR="0069106B" w:rsidRPr="00D2675B" w:rsidRDefault="0069106B" w:rsidP="00C80E4C"/>
    <w:p w14:paraId="5323A763" w14:textId="77777777" w:rsidR="0069106B" w:rsidRPr="00D2675B" w:rsidRDefault="0069106B" w:rsidP="00C80E4C"/>
    <w:p w14:paraId="19D951BD" w14:textId="77777777" w:rsidR="0069106B" w:rsidRPr="00D2675B" w:rsidRDefault="0069106B" w:rsidP="00C80E4C"/>
    <w:p w14:paraId="41219228" w14:textId="77777777" w:rsidR="0069106B" w:rsidRPr="00D2675B" w:rsidRDefault="0069106B" w:rsidP="00C80E4C"/>
    <w:p w14:paraId="3FF0E1D9" w14:textId="77777777" w:rsidR="0069106B" w:rsidRPr="00D2675B" w:rsidRDefault="0069106B" w:rsidP="00C80E4C"/>
    <w:p w14:paraId="17150917" w14:textId="77777777" w:rsidR="0069106B" w:rsidRPr="00D2675B" w:rsidRDefault="0069106B" w:rsidP="00C80E4C"/>
    <w:p w14:paraId="1D0A873B" w14:textId="77777777" w:rsidR="0069106B" w:rsidRPr="00D2675B" w:rsidRDefault="0069106B" w:rsidP="00C80E4C"/>
    <w:p w14:paraId="37F2AE09" w14:textId="77777777" w:rsidR="005D1639" w:rsidRPr="00D2675B" w:rsidRDefault="005D1639" w:rsidP="00C80E4C"/>
    <w:p w14:paraId="740B73AC" w14:textId="77777777" w:rsidR="005D1639" w:rsidRPr="00D2675B" w:rsidRDefault="005D1639" w:rsidP="00C80E4C"/>
    <w:p w14:paraId="7661769B" w14:textId="77777777" w:rsidR="005D1639" w:rsidRPr="00D2675B" w:rsidRDefault="005D1639" w:rsidP="00C80E4C"/>
    <w:p w14:paraId="14101285" w14:textId="77777777" w:rsidR="005D1639" w:rsidRPr="00D2675B" w:rsidRDefault="005D1639" w:rsidP="00C80E4C"/>
    <w:p w14:paraId="47A335AF" w14:textId="77777777" w:rsidR="005D1639" w:rsidRPr="00D2675B" w:rsidRDefault="005D1639" w:rsidP="00C80E4C"/>
    <w:p w14:paraId="5B4F4B58" w14:textId="77777777" w:rsidR="00A245ED" w:rsidRPr="00D2675B" w:rsidRDefault="0069106B" w:rsidP="007A3642">
      <w:pPr>
        <w:jc w:val="right"/>
      </w:pPr>
      <w:r w:rsidRPr="00D2675B">
        <w:t>[Eliminar</w:t>
      </w:r>
      <w:r w:rsidR="003C13EF">
        <w:rPr>
          <w:rFonts w:ascii="Calibri" w:hAnsi="Calibri" w:cs="Calibri"/>
        </w:rPr>
        <w:t> </w:t>
      </w:r>
      <w:r w:rsidRPr="00D2675B">
        <w:t>esta</w:t>
      </w:r>
      <w:r w:rsidR="003C13EF">
        <w:rPr>
          <w:rFonts w:ascii="Calibri" w:hAnsi="Calibri" w:cs="Calibri"/>
        </w:rPr>
        <w:t> </w:t>
      </w:r>
      <w:r w:rsidR="000C57F1">
        <w:t>página</w:t>
      </w:r>
      <w:r w:rsidR="003C13EF">
        <w:rPr>
          <w:rFonts w:ascii="Calibri" w:hAnsi="Calibri" w:cs="Calibri"/>
        </w:rPr>
        <w:t> </w:t>
      </w:r>
      <w:r w:rsidR="00DD042D" w:rsidRPr="00D2675B">
        <w:t>se</w:t>
      </w:r>
      <w:r w:rsidR="003C13EF">
        <w:rPr>
          <w:rFonts w:ascii="Calibri" w:hAnsi="Calibri" w:cs="Calibri"/>
        </w:rPr>
        <w:t> </w:t>
      </w:r>
      <w:r w:rsidR="00DD042D" w:rsidRPr="00D2675B">
        <w:t>não</w:t>
      </w:r>
      <w:r w:rsidR="003C13EF">
        <w:rPr>
          <w:rFonts w:ascii="Calibri" w:hAnsi="Calibri" w:cs="Calibri"/>
        </w:rPr>
        <w:t> </w:t>
      </w:r>
      <w:r w:rsidR="00DD042D" w:rsidRPr="00D2675B">
        <w:t>aplicável</w:t>
      </w:r>
      <w:r w:rsidR="003C13EF">
        <w:rPr>
          <w:rFonts w:ascii="Calibri" w:hAnsi="Calibri" w:cs="Calibri"/>
        </w:rPr>
        <w:t> </w:t>
      </w:r>
      <w:r w:rsidRPr="00D2675B">
        <w:t>o</w:t>
      </w:r>
      <w:r w:rsidR="003C13EF">
        <w:rPr>
          <w:rFonts w:ascii="Calibri" w:hAnsi="Calibri" w:cs="Calibri"/>
        </w:rPr>
        <w:t> </w:t>
      </w:r>
      <w:r w:rsidRPr="00D2675B">
        <w:t>elemento</w:t>
      </w:r>
      <w:r w:rsidR="003C13EF">
        <w:rPr>
          <w:rFonts w:ascii="Calibri" w:hAnsi="Calibri" w:cs="Calibri"/>
        </w:rPr>
        <w:t> </w:t>
      </w:r>
      <w:r w:rsidR="00DD042D" w:rsidRPr="00D2675B">
        <w:t>Anexos</w:t>
      </w:r>
      <w:r w:rsidRPr="00D2675B">
        <w:t>]</w:t>
      </w:r>
    </w:p>
    <w:p w14:paraId="0C0A67D5" w14:textId="77777777" w:rsidR="00073081" w:rsidRPr="00D2675B" w:rsidRDefault="00A245ED" w:rsidP="0044164B">
      <w:pPr>
        <w:pStyle w:val="Heading2"/>
        <w:numPr>
          <w:ilvl w:val="0"/>
          <w:numId w:val="0"/>
        </w:numPr>
        <w:ind w:left="576" w:hanging="576"/>
      </w:pPr>
      <w:bookmarkStart w:id="19" w:name="_Toc163054875"/>
      <w:r w:rsidRPr="00D2675B">
        <w:lastRenderedPageBreak/>
        <w:t>Anexo</w:t>
      </w:r>
      <w:r w:rsidR="003C13EF">
        <w:rPr>
          <w:rFonts w:ascii="Calibri" w:hAnsi="Calibri" w:cs="Calibri"/>
        </w:rPr>
        <w:t> </w:t>
      </w:r>
      <w:r w:rsidRPr="00D2675B">
        <w:t>A</w:t>
      </w:r>
      <w:r w:rsidR="003C13EF">
        <w:rPr>
          <w:rFonts w:ascii="Calibri" w:hAnsi="Calibri" w:cs="Calibri"/>
        </w:rPr>
        <w:t> </w:t>
      </w:r>
      <w:r w:rsidRPr="00D2675B">
        <w:t>–</w:t>
      </w:r>
      <w:r w:rsidR="003C13EF">
        <w:rPr>
          <w:rFonts w:ascii="Calibri" w:hAnsi="Calibri" w:cs="Calibri"/>
        </w:rPr>
        <w:t> </w:t>
      </w:r>
      <w:r w:rsidRPr="00D2675B">
        <w:t>[Designação</w:t>
      </w:r>
      <w:r w:rsidR="003C13EF">
        <w:rPr>
          <w:rFonts w:ascii="Calibri" w:hAnsi="Calibri" w:cs="Calibri"/>
        </w:rPr>
        <w:t> </w:t>
      </w:r>
      <w:r w:rsidRPr="00D2675B">
        <w:t>do</w:t>
      </w:r>
      <w:r w:rsidR="003C13EF">
        <w:rPr>
          <w:rFonts w:ascii="Calibri" w:hAnsi="Calibri" w:cs="Calibri"/>
        </w:rPr>
        <w:t> </w:t>
      </w:r>
      <w:r w:rsidRPr="00D2675B">
        <w:t>Anexo]</w:t>
      </w:r>
      <w:bookmarkEnd w:id="19"/>
    </w:p>
    <w:p w14:paraId="063E0956" w14:textId="77777777" w:rsidR="00A245ED" w:rsidRDefault="00A245ED" w:rsidP="00C80E4C"/>
    <w:p w14:paraId="14F8C923" w14:textId="77777777" w:rsidR="00E74FD5" w:rsidRPr="00D2675B" w:rsidRDefault="00E74FD5" w:rsidP="00C80E4C"/>
    <w:p w14:paraId="27491397" w14:textId="77777777" w:rsidR="00A245ED" w:rsidRPr="00D2675B" w:rsidRDefault="00A245ED" w:rsidP="00C80E4C"/>
    <w:p w14:paraId="39815375" w14:textId="77777777" w:rsidR="00A245ED" w:rsidRPr="00D2675B" w:rsidRDefault="00A245ED" w:rsidP="00C80E4C"/>
    <w:p w14:paraId="316B93E9" w14:textId="77777777" w:rsidR="00A245ED" w:rsidRPr="00D2675B" w:rsidRDefault="00A245ED" w:rsidP="00C80E4C"/>
    <w:p w14:paraId="07161469" w14:textId="77777777" w:rsidR="00A245ED" w:rsidRPr="00D2675B" w:rsidRDefault="00A245ED" w:rsidP="00C80E4C"/>
    <w:p w14:paraId="7519AD8C" w14:textId="77777777" w:rsidR="00A245ED" w:rsidRPr="00D2675B" w:rsidRDefault="00A245ED" w:rsidP="00C80E4C"/>
    <w:p w14:paraId="7523D6E8" w14:textId="77777777" w:rsidR="00A245ED" w:rsidRPr="00D2675B" w:rsidRDefault="00A245ED" w:rsidP="00C80E4C"/>
    <w:p w14:paraId="7AF876A4" w14:textId="77777777" w:rsidR="00A245ED" w:rsidRPr="00D2675B" w:rsidRDefault="00A245ED" w:rsidP="00C80E4C"/>
    <w:p w14:paraId="28EC753B" w14:textId="77777777" w:rsidR="00A245ED" w:rsidRPr="00D2675B" w:rsidRDefault="00A245ED" w:rsidP="00C80E4C"/>
    <w:p w14:paraId="125A1175" w14:textId="77777777" w:rsidR="00A245ED" w:rsidRPr="00D2675B" w:rsidRDefault="00A245ED" w:rsidP="00C80E4C"/>
    <w:p w14:paraId="245C71C0" w14:textId="77777777" w:rsidR="00A245ED" w:rsidRPr="00D2675B" w:rsidRDefault="00A245ED" w:rsidP="00C80E4C"/>
    <w:p w14:paraId="098487BA" w14:textId="77777777" w:rsidR="00A245ED" w:rsidRPr="00D2675B" w:rsidRDefault="00A245ED" w:rsidP="00C80E4C"/>
    <w:p w14:paraId="3C57AE28" w14:textId="77777777" w:rsidR="00A245ED" w:rsidRPr="00D2675B" w:rsidRDefault="00A245ED" w:rsidP="00C80E4C"/>
    <w:p w14:paraId="0AC1083B" w14:textId="77777777" w:rsidR="00A245ED" w:rsidRPr="00D2675B" w:rsidRDefault="00A245ED" w:rsidP="00C80E4C"/>
    <w:p w14:paraId="2A656ECA" w14:textId="77777777" w:rsidR="00A245ED" w:rsidRPr="00D2675B" w:rsidRDefault="00A245ED" w:rsidP="00C80E4C"/>
    <w:p w14:paraId="10580D6F" w14:textId="77777777" w:rsidR="00A245ED" w:rsidRPr="00D2675B" w:rsidRDefault="00A245ED" w:rsidP="00C80E4C"/>
    <w:p w14:paraId="1D080AD5" w14:textId="77777777" w:rsidR="00A245ED" w:rsidRPr="00D2675B" w:rsidRDefault="00A245ED" w:rsidP="00C80E4C"/>
    <w:p w14:paraId="589446FF" w14:textId="77777777" w:rsidR="00A245ED" w:rsidRPr="00D2675B" w:rsidRDefault="00A245ED" w:rsidP="00C80E4C"/>
    <w:p w14:paraId="4B7498A0" w14:textId="77777777" w:rsidR="00A245ED" w:rsidRPr="00D2675B" w:rsidRDefault="00A245ED" w:rsidP="00C80E4C"/>
    <w:p w14:paraId="531012DB" w14:textId="77777777" w:rsidR="00A245ED" w:rsidRPr="00D2675B" w:rsidRDefault="00A245ED" w:rsidP="00C80E4C"/>
    <w:p w14:paraId="2AB04882" w14:textId="77777777" w:rsidR="00A245ED" w:rsidRPr="00D2675B" w:rsidRDefault="00A245ED" w:rsidP="00C80E4C"/>
    <w:p w14:paraId="47DA5AC0" w14:textId="77777777" w:rsidR="00A245ED" w:rsidRPr="00D2675B" w:rsidRDefault="00A245ED" w:rsidP="00C80E4C"/>
    <w:p w14:paraId="1ED84215" w14:textId="77777777" w:rsidR="00A245ED" w:rsidRPr="00D2675B" w:rsidRDefault="00A245ED" w:rsidP="00C80E4C"/>
    <w:p w14:paraId="696BDA4C" w14:textId="77777777" w:rsidR="00A245ED" w:rsidRPr="00D2675B" w:rsidRDefault="00A245ED" w:rsidP="00C80E4C"/>
    <w:p w14:paraId="69A27810" w14:textId="77777777" w:rsidR="00A245ED" w:rsidRPr="00D2675B" w:rsidRDefault="00A245ED" w:rsidP="00C80E4C"/>
    <w:p w14:paraId="18E4F194" w14:textId="77777777" w:rsidR="00A245ED" w:rsidRPr="00D2675B" w:rsidRDefault="00A245ED" w:rsidP="00C80E4C"/>
    <w:p w14:paraId="22148698" w14:textId="77777777" w:rsidR="00A245ED" w:rsidRPr="00D2675B" w:rsidRDefault="00A245ED" w:rsidP="00C80E4C"/>
    <w:p w14:paraId="087C482B" w14:textId="77777777" w:rsidR="00A245ED" w:rsidRPr="00D2675B" w:rsidRDefault="00A245ED" w:rsidP="00C80E4C"/>
    <w:p w14:paraId="22E95005" w14:textId="77777777" w:rsidR="000E4EA8" w:rsidRPr="00D2675B" w:rsidRDefault="000E4EA8" w:rsidP="00C80E4C"/>
    <w:p w14:paraId="6BAFA4B5" w14:textId="77777777" w:rsidR="00A245ED" w:rsidRPr="00D2675B" w:rsidRDefault="00A245ED" w:rsidP="007A3642">
      <w:pPr>
        <w:jc w:val="right"/>
      </w:pPr>
      <w:r w:rsidRPr="00D2675B">
        <w:t>[Eliminar</w:t>
      </w:r>
      <w:r w:rsidR="003C13EF">
        <w:rPr>
          <w:rFonts w:ascii="Calibri" w:hAnsi="Calibri" w:cs="Calibri"/>
        </w:rPr>
        <w:t> </w:t>
      </w:r>
      <w:r w:rsidRPr="00D2675B">
        <w:t>esta</w:t>
      </w:r>
      <w:r w:rsidR="003C13EF">
        <w:rPr>
          <w:rFonts w:ascii="Calibri" w:hAnsi="Calibri" w:cs="Calibri"/>
        </w:rPr>
        <w:t> </w:t>
      </w:r>
      <w:r w:rsidR="000C57F1">
        <w:t>página</w:t>
      </w:r>
      <w:r w:rsidR="003C13EF">
        <w:rPr>
          <w:rFonts w:ascii="Calibri" w:hAnsi="Calibri" w:cs="Calibri"/>
        </w:rPr>
        <w:t> </w:t>
      </w:r>
      <w:r w:rsidRPr="00D2675B">
        <w:t>se</w:t>
      </w:r>
      <w:r w:rsidR="003C13EF">
        <w:rPr>
          <w:rFonts w:ascii="Calibri" w:hAnsi="Calibri" w:cs="Calibri"/>
        </w:rPr>
        <w:t> </w:t>
      </w:r>
      <w:r w:rsidRPr="00D2675B">
        <w:t>não</w:t>
      </w:r>
      <w:r w:rsidR="003C13EF">
        <w:rPr>
          <w:rFonts w:ascii="Calibri" w:hAnsi="Calibri" w:cs="Calibri"/>
        </w:rPr>
        <w:t> </w:t>
      </w:r>
      <w:r w:rsidRPr="00D2675B">
        <w:t>aplicável</w:t>
      </w:r>
      <w:r w:rsidR="003C13EF">
        <w:rPr>
          <w:rFonts w:ascii="Calibri" w:hAnsi="Calibri" w:cs="Calibri"/>
        </w:rPr>
        <w:t> </w:t>
      </w:r>
      <w:r w:rsidRPr="00D2675B">
        <w:t>o</w:t>
      </w:r>
      <w:r w:rsidR="003C13EF">
        <w:rPr>
          <w:rFonts w:ascii="Calibri" w:hAnsi="Calibri" w:cs="Calibri"/>
        </w:rPr>
        <w:t> </w:t>
      </w:r>
      <w:r w:rsidRPr="00D2675B">
        <w:t>elemento</w:t>
      </w:r>
      <w:r w:rsidR="003C13EF">
        <w:rPr>
          <w:rFonts w:ascii="Calibri" w:hAnsi="Calibri" w:cs="Calibri"/>
        </w:rPr>
        <w:t> </w:t>
      </w:r>
      <w:r w:rsidRPr="00D2675B">
        <w:t>Anexos]</w:t>
      </w:r>
    </w:p>
    <w:sectPr w:rsidR="00A245ED" w:rsidRPr="00D2675B" w:rsidSect="0029126B">
      <w:footerReference w:type="defaul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F9057" w14:textId="77777777" w:rsidR="003C2D11" w:rsidRDefault="003C2D11" w:rsidP="00C80E4C">
      <w:r>
        <w:separator/>
      </w:r>
    </w:p>
  </w:endnote>
  <w:endnote w:type="continuationSeparator" w:id="0">
    <w:p w14:paraId="7633E433" w14:textId="77777777" w:rsidR="003C2D11" w:rsidRDefault="003C2D11" w:rsidP="00C8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rto Serif Light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rto Sans Bold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Sans-Bold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 Sans Light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Sans-Regular">
    <w:panose1 w:val="020B0604020202020204"/>
    <w:charset w:val="4D"/>
    <w:family w:val="auto"/>
    <w:pitch w:val="variable"/>
    <w:sig w:usb0="00000003" w:usb1="00000000" w:usb2="00000000" w:usb3="00000000" w:csb0="00000001" w:csb1="00000000"/>
  </w:font>
  <w:font w:name="Porto Serif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Serif-Regular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Serif-Light">
    <w:panose1 w:val="020B0604020202020204"/>
    <w:charset w:val="4D"/>
    <w:family w:val="auto"/>
    <w:notTrueType/>
    <w:pitch w:val="variable"/>
    <w:sig w:usb0="00000003" w:usb1="00000000" w:usb2="00000000" w:usb3="00000000" w:csb0="00000001" w:csb1="00000000"/>
  </w:font>
  <w:font w:name="PortoSans-Light">
    <w:panose1 w:val="020B0604020202020204"/>
    <w:charset w:val="4D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0C32E" w14:textId="77777777" w:rsidR="00076822" w:rsidRDefault="00076822" w:rsidP="00C80E4C">
    <w:pPr>
      <w:pStyle w:val="Footer"/>
    </w:pPr>
  </w:p>
  <w:p w14:paraId="2C9CA43D" w14:textId="77777777" w:rsidR="00B545D3" w:rsidRDefault="00B545D3" w:rsidP="00C80E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2427" w14:textId="77777777" w:rsidR="00E4346D" w:rsidRDefault="00E4346D">
    <w:pPr>
      <w:pStyle w:val="Footer"/>
      <w:jc w:val="right"/>
    </w:pPr>
  </w:p>
  <w:p w14:paraId="6FB6B718" w14:textId="77777777" w:rsidR="00E4346D" w:rsidRDefault="00E4346D" w:rsidP="00C80E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5434790"/>
      <w:docPartObj>
        <w:docPartGallery w:val="Page Numbers (Bottom of Page)"/>
        <w:docPartUnique/>
      </w:docPartObj>
    </w:sdtPr>
    <w:sdtContent>
      <w:p w14:paraId="09472E48" w14:textId="77777777" w:rsidR="009D411A" w:rsidRDefault="009D411A">
        <w:pPr>
          <w:pStyle w:val="Footer"/>
          <w:jc w:val="right"/>
        </w:pPr>
        <w:r w:rsidRPr="00E4346D">
          <w:rPr>
            <w:sz w:val="20"/>
            <w:szCs w:val="20"/>
          </w:rPr>
          <w:fldChar w:fldCharType="begin"/>
        </w:r>
        <w:r w:rsidRPr="00E4346D">
          <w:rPr>
            <w:sz w:val="20"/>
            <w:szCs w:val="20"/>
          </w:rPr>
          <w:instrText>PAGE   \* MERGEFORMAT</w:instrText>
        </w:r>
        <w:r w:rsidRPr="00E4346D">
          <w:rPr>
            <w:sz w:val="20"/>
            <w:szCs w:val="20"/>
          </w:rPr>
          <w:fldChar w:fldCharType="separate"/>
        </w:r>
        <w:r w:rsidR="00280B78">
          <w:rPr>
            <w:noProof/>
            <w:sz w:val="20"/>
            <w:szCs w:val="20"/>
          </w:rPr>
          <w:t>11</w:t>
        </w:r>
        <w:r w:rsidRPr="00E4346D">
          <w:rPr>
            <w:sz w:val="20"/>
            <w:szCs w:val="20"/>
          </w:rPr>
          <w:fldChar w:fldCharType="end"/>
        </w:r>
      </w:p>
    </w:sdtContent>
  </w:sdt>
  <w:p w14:paraId="0AC7312A" w14:textId="77777777" w:rsidR="009D411A" w:rsidRDefault="009D411A" w:rsidP="00C80E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F8B9D" w14:textId="77777777" w:rsidR="003C2D11" w:rsidRDefault="003C2D11" w:rsidP="00C80E4C">
      <w:r>
        <w:separator/>
      </w:r>
    </w:p>
  </w:footnote>
  <w:footnote w:type="continuationSeparator" w:id="0">
    <w:p w14:paraId="67537FDA" w14:textId="77777777" w:rsidR="003C2D11" w:rsidRDefault="003C2D11" w:rsidP="00C80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A6F"/>
    <w:multiLevelType w:val="hybridMultilevel"/>
    <w:tmpl w:val="E11ECD12"/>
    <w:lvl w:ilvl="0" w:tplc="B2BC580C">
      <w:start w:val="1"/>
      <w:numFmt w:val="bullet"/>
      <w:lvlText w:val="•"/>
      <w:lvlJc w:val="left"/>
      <w:pPr>
        <w:ind w:left="720" w:hanging="360"/>
      </w:pPr>
    </w:lvl>
    <w:lvl w:ilvl="1" w:tplc="60782EE2">
      <w:start w:val="1"/>
      <w:numFmt w:val="bullet"/>
      <w:lvlText w:val="◦"/>
      <w:lvlJc w:val="left"/>
      <w:pPr>
        <w:ind w:left="1080" w:hanging="360"/>
      </w:pPr>
    </w:lvl>
    <w:lvl w:ilvl="2" w:tplc="FAF08B22">
      <w:numFmt w:val="decimal"/>
      <w:lvlText w:val=""/>
      <w:lvlJc w:val="left"/>
    </w:lvl>
    <w:lvl w:ilvl="3" w:tplc="3D50B4CA">
      <w:numFmt w:val="decimal"/>
      <w:lvlText w:val=""/>
      <w:lvlJc w:val="left"/>
    </w:lvl>
    <w:lvl w:ilvl="4" w:tplc="449C8600">
      <w:numFmt w:val="decimal"/>
      <w:lvlText w:val=""/>
      <w:lvlJc w:val="left"/>
    </w:lvl>
    <w:lvl w:ilvl="5" w:tplc="43C66462">
      <w:numFmt w:val="decimal"/>
      <w:lvlText w:val=""/>
      <w:lvlJc w:val="left"/>
    </w:lvl>
    <w:lvl w:ilvl="6" w:tplc="8E0255B0">
      <w:numFmt w:val="decimal"/>
      <w:lvlText w:val=""/>
      <w:lvlJc w:val="left"/>
    </w:lvl>
    <w:lvl w:ilvl="7" w:tplc="B2BEB0AC">
      <w:numFmt w:val="decimal"/>
      <w:lvlText w:val=""/>
      <w:lvlJc w:val="left"/>
    </w:lvl>
    <w:lvl w:ilvl="8" w:tplc="3FFE44D8">
      <w:numFmt w:val="decimal"/>
      <w:lvlText w:val=""/>
      <w:lvlJc w:val="left"/>
    </w:lvl>
  </w:abstractNum>
  <w:abstractNum w:abstractNumId="1" w15:restartNumberingAfterBreak="0">
    <w:nsid w:val="18F81D58"/>
    <w:multiLevelType w:val="multilevel"/>
    <w:tmpl w:val="D5E8D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464511"/>
    <w:multiLevelType w:val="multilevel"/>
    <w:tmpl w:val="C6B0D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FF785F"/>
    <w:multiLevelType w:val="multilevel"/>
    <w:tmpl w:val="E9C6060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spacing w:val="-2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F7077DB"/>
    <w:multiLevelType w:val="multilevel"/>
    <w:tmpl w:val="893AED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1B54EF5"/>
    <w:multiLevelType w:val="multilevel"/>
    <w:tmpl w:val="27AC78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52F3CF0"/>
    <w:multiLevelType w:val="hybridMultilevel"/>
    <w:tmpl w:val="164267BA"/>
    <w:lvl w:ilvl="0" w:tplc="FF32C5EA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42B60"/>
    <w:multiLevelType w:val="multilevel"/>
    <w:tmpl w:val="703E8B36"/>
    <w:lvl w:ilvl="0">
      <w:start w:val="1"/>
      <w:numFmt w:val="decimal"/>
      <w:lvlText w:val="%1 -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1732946"/>
    <w:multiLevelType w:val="multilevel"/>
    <w:tmpl w:val="EEBA18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2086585"/>
    <w:multiLevelType w:val="hybridMultilevel"/>
    <w:tmpl w:val="CABAE4F6"/>
    <w:lvl w:ilvl="0" w:tplc="20D63DFA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3F73D8"/>
    <w:multiLevelType w:val="multilevel"/>
    <w:tmpl w:val="398878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889674C"/>
    <w:multiLevelType w:val="hybridMultilevel"/>
    <w:tmpl w:val="BF0A5754"/>
    <w:lvl w:ilvl="0" w:tplc="8C121094">
      <w:start w:val="1"/>
      <w:numFmt w:val="decimal"/>
      <w:lvlText w:val="%1.1 -"/>
      <w:lvlJc w:val="left"/>
      <w:pPr>
        <w:ind w:left="1571" w:hanging="360"/>
      </w:pPr>
      <w:rPr>
        <w:rFonts w:hint="default"/>
        <w:spacing w:val="-20"/>
      </w:rPr>
    </w:lvl>
    <w:lvl w:ilvl="1" w:tplc="08160019" w:tentative="1">
      <w:start w:val="1"/>
      <w:numFmt w:val="lowerLetter"/>
      <w:lvlText w:val="%2."/>
      <w:lvlJc w:val="left"/>
      <w:pPr>
        <w:ind w:left="2291" w:hanging="360"/>
      </w:pPr>
    </w:lvl>
    <w:lvl w:ilvl="2" w:tplc="0816001B" w:tentative="1">
      <w:start w:val="1"/>
      <w:numFmt w:val="lowerRoman"/>
      <w:lvlText w:val="%3."/>
      <w:lvlJc w:val="right"/>
      <w:pPr>
        <w:ind w:left="3011" w:hanging="180"/>
      </w:pPr>
    </w:lvl>
    <w:lvl w:ilvl="3" w:tplc="0816000F" w:tentative="1">
      <w:start w:val="1"/>
      <w:numFmt w:val="decimal"/>
      <w:lvlText w:val="%4."/>
      <w:lvlJc w:val="left"/>
      <w:pPr>
        <w:ind w:left="3731" w:hanging="360"/>
      </w:pPr>
    </w:lvl>
    <w:lvl w:ilvl="4" w:tplc="08160019" w:tentative="1">
      <w:start w:val="1"/>
      <w:numFmt w:val="lowerLetter"/>
      <w:lvlText w:val="%5."/>
      <w:lvlJc w:val="left"/>
      <w:pPr>
        <w:ind w:left="4451" w:hanging="360"/>
      </w:pPr>
    </w:lvl>
    <w:lvl w:ilvl="5" w:tplc="0816001B" w:tentative="1">
      <w:start w:val="1"/>
      <w:numFmt w:val="lowerRoman"/>
      <w:lvlText w:val="%6."/>
      <w:lvlJc w:val="right"/>
      <w:pPr>
        <w:ind w:left="5171" w:hanging="180"/>
      </w:pPr>
    </w:lvl>
    <w:lvl w:ilvl="6" w:tplc="0816000F" w:tentative="1">
      <w:start w:val="1"/>
      <w:numFmt w:val="decimal"/>
      <w:lvlText w:val="%7."/>
      <w:lvlJc w:val="left"/>
      <w:pPr>
        <w:ind w:left="5891" w:hanging="360"/>
      </w:pPr>
    </w:lvl>
    <w:lvl w:ilvl="7" w:tplc="08160019" w:tentative="1">
      <w:start w:val="1"/>
      <w:numFmt w:val="lowerLetter"/>
      <w:lvlText w:val="%8."/>
      <w:lvlJc w:val="left"/>
      <w:pPr>
        <w:ind w:left="6611" w:hanging="360"/>
      </w:pPr>
    </w:lvl>
    <w:lvl w:ilvl="8" w:tplc="08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7AC518A0"/>
    <w:multiLevelType w:val="multilevel"/>
    <w:tmpl w:val="F58C886E"/>
    <w:lvl w:ilvl="0">
      <w:start w:val="1"/>
      <w:numFmt w:val="decimal"/>
      <w:lvlText w:val="%1 -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19633897">
    <w:abstractNumId w:val="2"/>
  </w:num>
  <w:num w:numId="2" w16cid:durableId="555968836">
    <w:abstractNumId w:val="1"/>
  </w:num>
  <w:num w:numId="3" w16cid:durableId="227502151">
    <w:abstractNumId w:val="4"/>
  </w:num>
  <w:num w:numId="4" w16cid:durableId="1533222535">
    <w:abstractNumId w:val="5"/>
  </w:num>
  <w:num w:numId="5" w16cid:durableId="1469854521">
    <w:abstractNumId w:val="10"/>
  </w:num>
  <w:num w:numId="6" w16cid:durableId="287511695">
    <w:abstractNumId w:val="8"/>
  </w:num>
  <w:num w:numId="7" w16cid:durableId="1954245135">
    <w:abstractNumId w:val="6"/>
  </w:num>
  <w:num w:numId="8" w16cid:durableId="456991219">
    <w:abstractNumId w:val="9"/>
  </w:num>
  <w:num w:numId="9" w16cid:durableId="2017071791">
    <w:abstractNumId w:val="3"/>
  </w:num>
  <w:num w:numId="10" w16cid:durableId="1615862999">
    <w:abstractNumId w:val="12"/>
  </w:num>
  <w:num w:numId="11" w16cid:durableId="326785015">
    <w:abstractNumId w:val="7"/>
  </w:num>
  <w:num w:numId="12" w16cid:durableId="699819228">
    <w:abstractNumId w:val="11"/>
  </w:num>
  <w:num w:numId="13" w16cid:durableId="1989817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9BA"/>
    <w:rsid w:val="000327F7"/>
    <w:rsid w:val="000337C9"/>
    <w:rsid w:val="000455C5"/>
    <w:rsid w:val="00057199"/>
    <w:rsid w:val="00060183"/>
    <w:rsid w:val="000672BF"/>
    <w:rsid w:val="000727F3"/>
    <w:rsid w:val="00073081"/>
    <w:rsid w:val="00076822"/>
    <w:rsid w:val="00083C9C"/>
    <w:rsid w:val="00091B8F"/>
    <w:rsid w:val="0009709B"/>
    <w:rsid w:val="000B2C47"/>
    <w:rsid w:val="000B517F"/>
    <w:rsid w:val="000C36DF"/>
    <w:rsid w:val="000C57F1"/>
    <w:rsid w:val="000C67CE"/>
    <w:rsid w:val="000D3CDC"/>
    <w:rsid w:val="000E4EA8"/>
    <w:rsid w:val="000E58F0"/>
    <w:rsid w:val="000E7A00"/>
    <w:rsid w:val="000F1551"/>
    <w:rsid w:val="00107816"/>
    <w:rsid w:val="00114115"/>
    <w:rsid w:val="001277C7"/>
    <w:rsid w:val="00141832"/>
    <w:rsid w:val="00153B2B"/>
    <w:rsid w:val="00154BCB"/>
    <w:rsid w:val="001A3B71"/>
    <w:rsid w:val="001D642E"/>
    <w:rsid w:val="001E0530"/>
    <w:rsid w:val="001F188B"/>
    <w:rsid w:val="001F7B42"/>
    <w:rsid w:val="00201150"/>
    <w:rsid w:val="0020263B"/>
    <w:rsid w:val="0020762A"/>
    <w:rsid w:val="0024416D"/>
    <w:rsid w:val="002517C6"/>
    <w:rsid w:val="00251E5E"/>
    <w:rsid w:val="00253436"/>
    <w:rsid w:val="002640D8"/>
    <w:rsid w:val="002679F2"/>
    <w:rsid w:val="00270AD8"/>
    <w:rsid w:val="0027691B"/>
    <w:rsid w:val="00280A5F"/>
    <w:rsid w:val="00280B78"/>
    <w:rsid w:val="00281DA0"/>
    <w:rsid w:val="00281E53"/>
    <w:rsid w:val="00286BBB"/>
    <w:rsid w:val="0029126B"/>
    <w:rsid w:val="002A5111"/>
    <w:rsid w:val="002B1C7C"/>
    <w:rsid w:val="002C420A"/>
    <w:rsid w:val="002D3137"/>
    <w:rsid w:val="002F4FD7"/>
    <w:rsid w:val="00304C2C"/>
    <w:rsid w:val="00304C32"/>
    <w:rsid w:val="00315399"/>
    <w:rsid w:val="003223F3"/>
    <w:rsid w:val="00323365"/>
    <w:rsid w:val="0032798B"/>
    <w:rsid w:val="00337A64"/>
    <w:rsid w:val="003628B2"/>
    <w:rsid w:val="00364A38"/>
    <w:rsid w:val="00364CF6"/>
    <w:rsid w:val="00367CA0"/>
    <w:rsid w:val="00371809"/>
    <w:rsid w:val="00382395"/>
    <w:rsid w:val="0039134B"/>
    <w:rsid w:val="00395700"/>
    <w:rsid w:val="003A6660"/>
    <w:rsid w:val="003B3691"/>
    <w:rsid w:val="003B4A0A"/>
    <w:rsid w:val="003C13EF"/>
    <w:rsid w:val="003C2D11"/>
    <w:rsid w:val="003D00F6"/>
    <w:rsid w:val="003D18A8"/>
    <w:rsid w:val="003E3491"/>
    <w:rsid w:val="00411285"/>
    <w:rsid w:val="00413A08"/>
    <w:rsid w:val="00421437"/>
    <w:rsid w:val="004263C8"/>
    <w:rsid w:val="00430614"/>
    <w:rsid w:val="00432441"/>
    <w:rsid w:val="00433F03"/>
    <w:rsid w:val="0044164B"/>
    <w:rsid w:val="00466279"/>
    <w:rsid w:val="00487868"/>
    <w:rsid w:val="004A09F1"/>
    <w:rsid w:val="004B6479"/>
    <w:rsid w:val="004C2D0A"/>
    <w:rsid w:val="004D2878"/>
    <w:rsid w:val="004E5701"/>
    <w:rsid w:val="00503A8A"/>
    <w:rsid w:val="005060C5"/>
    <w:rsid w:val="005170DF"/>
    <w:rsid w:val="00526037"/>
    <w:rsid w:val="00542D98"/>
    <w:rsid w:val="00542F03"/>
    <w:rsid w:val="00566B7A"/>
    <w:rsid w:val="00577FDF"/>
    <w:rsid w:val="005820C4"/>
    <w:rsid w:val="005B4817"/>
    <w:rsid w:val="005C56BA"/>
    <w:rsid w:val="005D1639"/>
    <w:rsid w:val="005D6C27"/>
    <w:rsid w:val="005E7B29"/>
    <w:rsid w:val="00616384"/>
    <w:rsid w:val="0063129B"/>
    <w:rsid w:val="00642E71"/>
    <w:rsid w:val="00643D5E"/>
    <w:rsid w:val="006544E0"/>
    <w:rsid w:val="00657D83"/>
    <w:rsid w:val="006629BA"/>
    <w:rsid w:val="00665845"/>
    <w:rsid w:val="00676FC6"/>
    <w:rsid w:val="00686360"/>
    <w:rsid w:val="0069106B"/>
    <w:rsid w:val="006A2414"/>
    <w:rsid w:val="006B532F"/>
    <w:rsid w:val="006D2C06"/>
    <w:rsid w:val="006D38D4"/>
    <w:rsid w:val="006E0FBC"/>
    <w:rsid w:val="006E3912"/>
    <w:rsid w:val="006F73DB"/>
    <w:rsid w:val="007167D7"/>
    <w:rsid w:val="00727FD9"/>
    <w:rsid w:val="0077691F"/>
    <w:rsid w:val="007923BF"/>
    <w:rsid w:val="007A0869"/>
    <w:rsid w:val="007A3642"/>
    <w:rsid w:val="007A7100"/>
    <w:rsid w:val="007A750C"/>
    <w:rsid w:val="007A7644"/>
    <w:rsid w:val="007C7E9F"/>
    <w:rsid w:val="007D3CF5"/>
    <w:rsid w:val="007E2E6F"/>
    <w:rsid w:val="007F08D6"/>
    <w:rsid w:val="008013DA"/>
    <w:rsid w:val="00802D5B"/>
    <w:rsid w:val="00805272"/>
    <w:rsid w:val="008058C5"/>
    <w:rsid w:val="008113A7"/>
    <w:rsid w:val="00823B28"/>
    <w:rsid w:val="00844A97"/>
    <w:rsid w:val="00855220"/>
    <w:rsid w:val="00861E0E"/>
    <w:rsid w:val="00877EEE"/>
    <w:rsid w:val="008D0FCC"/>
    <w:rsid w:val="008D3C2B"/>
    <w:rsid w:val="008E3596"/>
    <w:rsid w:val="009179C0"/>
    <w:rsid w:val="00920C97"/>
    <w:rsid w:val="00922D65"/>
    <w:rsid w:val="00930B94"/>
    <w:rsid w:val="0093423C"/>
    <w:rsid w:val="009410DC"/>
    <w:rsid w:val="00961F6B"/>
    <w:rsid w:val="00986B66"/>
    <w:rsid w:val="009A0514"/>
    <w:rsid w:val="009A3633"/>
    <w:rsid w:val="009B718E"/>
    <w:rsid w:val="009C37CD"/>
    <w:rsid w:val="009D29A9"/>
    <w:rsid w:val="009D411A"/>
    <w:rsid w:val="009E73E0"/>
    <w:rsid w:val="009E7511"/>
    <w:rsid w:val="009F3C77"/>
    <w:rsid w:val="00A05C70"/>
    <w:rsid w:val="00A07EA4"/>
    <w:rsid w:val="00A21EFC"/>
    <w:rsid w:val="00A245AD"/>
    <w:rsid w:val="00A245ED"/>
    <w:rsid w:val="00A323BE"/>
    <w:rsid w:val="00A61309"/>
    <w:rsid w:val="00A7476F"/>
    <w:rsid w:val="00A75469"/>
    <w:rsid w:val="00A77C4F"/>
    <w:rsid w:val="00A80331"/>
    <w:rsid w:val="00A8526C"/>
    <w:rsid w:val="00AA76C5"/>
    <w:rsid w:val="00AD357F"/>
    <w:rsid w:val="00AE53D2"/>
    <w:rsid w:val="00AE57D4"/>
    <w:rsid w:val="00AE78B5"/>
    <w:rsid w:val="00AF22AE"/>
    <w:rsid w:val="00B10E2D"/>
    <w:rsid w:val="00B16F91"/>
    <w:rsid w:val="00B1714F"/>
    <w:rsid w:val="00B25C22"/>
    <w:rsid w:val="00B30193"/>
    <w:rsid w:val="00B476AB"/>
    <w:rsid w:val="00B545D3"/>
    <w:rsid w:val="00B65BEC"/>
    <w:rsid w:val="00B80623"/>
    <w:rsid w:val="00B841C7"/>
    <w:rsid w:val="00BC0BE8"/>
    <w:rsid w:val="00BD60F6"/>
    <w:rsid w:val="00BE24FA"/>
    <w:rsid w:val="00BF116E"/>
    <w:rsid w:val="00BF39CB"/>
    <w:rsid w:val="00BF7583"/>
    <w:rsid w:val="00C15DEE"/>
    <w:rsid w:val="00C170CE"/>
    <w:rsid w:val="00C452F0"/>
    <w:rsid w:val="00C550EA"/>
    <w:rsid w:val="00C71D7B"/>
    <w:rsid w:val="00C80E4C"/>
    <w:rsid w:val="00C9162F"/>
    <w:rsid w:val="00C946A9"/>
    <w:rsid w:val="00C970C2"/>
    <w:rsid w:val="00CD23C2"/>
    <w:rsid w:val="00CD73FF"/>
    <w:rsid w:val="00CE6692"/>
    <w:rsid w:val="00CF3F99"/>
    <w:rsid w:val="00D17F53"/>
    <w:rsid w:val="00D21BB2"/>
    <w:rsid w:val="00D2392C"/>
    <w:rsid w:val="00D2675B"/>
    <w:rsid w:val="00D40534"/>
    <w:rsid w:val="00D564D3"/>
    <w:rsid w:val="00D8004E"/>
    <w:rsid w:val="00D90D0C"/>
    <w:rsid w:val="00DC2A5F"/>
    <w:rsid w:val="00DD042D"/>
    <w:rsid w:val="00DF2ADE"/>
    <w:rsid w:val="00DF4ECE"/>
    <w:rsid w:val="00E05575"/>
    <w:rsid w:val="00E23B4C"/>
    <w:rsid w:val="00E2495F"/>
    <w:rsid w:val="00E272DA"/>
    <w:rsid w:val="00E42375"/>
    <w:rsid w:val="00E4346D"/>
    <w:rsid w:val="00E51D59"/>
    <w:rsid w:val="00E524F8"/>
    <w:rsid w:val="00E552A2"/>
    <w:rsid w:val="00E613ED"/>
    <w:rsid w:val="00E66BC8"/>
    <w:rsid w:val="00E74FD5"/>
    <w:rsid w:val="00E77DBD"/>
    <w:rsid w:val="00E80D38"/>
    <w:rsid w:val="00E8774A"/>
    <w:rsid w:val="00E966E2"/>
    <w:rsid w:val="00EA7A5A"/>
    <w:rsid w:val="00EC19AD"/>
    <w:rsid w:val="00EE21EF"/>
    <w:rsid w:val="00EF1CEE"/>
    <w:rsid w:val="00EF4028"/>
    <w:rsid w:val="00F03B19"/>
    <w:rsid w:val="00F069C8"/>
    <w:rsid w:val="00F10BA8"/>
    <w:rsid w:val="00F24C4A"/>
    <w:rsid w:val="00F530AB"/>
    <w:rsid w:val="00F67088"/>
    <w:rsid w:val="00F75402"/>
    <w:rsid w:val="00F82EC5"/>
    <w:rsid w:val="00F85934"/>
    <w:rsid w:val="00F97EBC"/>
    <w:rsid w:val="00FB7FD0"/>
    <w:rsid w:val="00FC30E3"/>
    <w:rsid w:val="00FD1890"/>
    <w:rsid w:val="00FD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3FE0C8"/>
  <w15:docId w15:val="{3913FA1C-D84F-4D40-A2E6-39FCDC61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EC5"/>
    <w:pPr>
      <w:spacing w:after="0" w:line="360" w:lineRule="auto"/>
      <w:ind w:firstLine="851"/>
      <w:jc w:val="both"/>
    </w:pPr>
    <w:rPr>
      <w:rFonts w:ascii="Porto Serif Light" w:hAnsi="Porto Serif Light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BE8"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E4C"/>
    <w:pPr>
      <w:keepNext/>
      <w:keepLines/>
      <w:numPr>
        <w:ilvl w:val="1"/>
        <w:numId w:val="9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E4C"/>
    <w:pPr>
      <w:keepNext/>
      <w:keepLines/>
      <w:numPr>
        <w:ilvl w:val="2"/>
        <w:numId w:val="9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C80E4C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7FDF"/>
    <w:pPr>
      <w:keepNext/>
      <w:keepLines/>
      <w:numPr>
        <w:ilvl w:val="4"/>
        <w:numId w:val="9"/>
      </w:numPr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4C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4C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4C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4C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45D3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5D3"/>
  </w:style>
  <w:style w:type="paragraph" w:styleId="Footer">
    <w:name w:val="footer"/>
    <w:basedOn w:val="Normal"/>
    <w:link w:val="FooterChar"/>
    <w:uiPriority w:val="99"/>
    <w:unhideWhenUsed/>
    <w:rsid w:val="00B545D3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5D3"/>
  </w:style>
  <w:style w:type="table" w:styleId="TableGrid">
    <w:name w:val="Table Grid"/>
    <w:basedOn w:val="TableNormal"/>
    <w:uiPriority w:val="59"/>
    <w:rsid w:val="005D1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80E4C"/>
    <w:rPr>
      <w:rFonts w:ascii="Porto Serif Light" w:hAnsi="Porto Serif Light" w:cs="Arial"/>
      <w:b/>
      <w:cap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6479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83C9C"/>
    <w:pPr>
      <w:ind w:firstLine="0"/>
    </w:pPr>
  </w:style>
  <w:style w:type="paragraph" w:styleId="TOC1">
    <w:name w:val="toc 1"/>
    <w:basedOn w:val="Title"/>
    <w:next w:val="Normal"/>
    <w:autoRedefine/>
    <w:uiPriority w:val="39"/>
    <w:unhideWhenUsed/>
    <w:rsid w:val="000337C9"/>
    <w:pPr>
      <w:ind w:left="284" w:hanging="284"/>
    </w:pPr>
    <w:rPr>
      <w:b w:val="0"/>
    </w:rPr>
  </w:style>
  <w:style w:type="paragraph" w:styleId="Caption">
    <w:name w:val="caption"/>
    <w:basedOn w:val="Normal"/>
    <w:next w:val="Normal"/>
    <w:uiPriority w:val="35"/>
    <w:unhideWhenUsed/>
    <w:qFormat/>
    <w:rsid w:val="00642E71"/>
    <w:rPr>
      <w:iCs/>
      <w:sz w:val="20"/>
      <w:szCs w:val="18"/>
    </w:rPr>
  </w:style>
  <w:style w:type="paragraph" w:styleId="ListParagraph">
    <w:name w:val="List Paragraph"/>
    <w:basedOn w:val="Normal"/>
    <w:qFormat/>
    <w:rsid w:val="00577FD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80E4C"/>
    <w:rPr>
      <w:rFonts w:ascii="Porto Serif Light" w:eastAsiaTheme="majorEastAsia" w:hAnsi="Porto Serif Light" w:cstheme="majorBid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80E4C"/>
    <w:rPr>
      <w:rFonts w:ascii="Porto Serif Light" w:eastAsiaTheme="majorEastAsia" w:hAnsi="Porto Serif Light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05575"/>
    <w:pPr>
      <w:ind w:firstLine="0"/>
    </w:pPr>
    <w:rPr>
      <w:b/>
      <w:caps/>
    </w:rPr>
  </w:style>
  <w:style w:type="character" w:customStyle="1" w:styleId="TitleChar">
    <w:name w:val="Title Char"/>
    <w:basedOn w:val="DefaultParagraphFont"/>
    <w:link w:val="Title"/>
    <w:uiPriority w:val="10"/>
    <w:rsid w:val="00E05575"/>
    <w:rPr>
      <w:rFonts w:ascii="Porto Serif Light" w:hAnsi="Porto Serif Light" w:cs="Arial"/>
      <w:b/>
      <w:caps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8D4"/>
    <w:pPr>
      <w:numPr>
        <w:ilvl w:val="1"/>
      </w:numPr>
      <w:ind w:firstLine="851"/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D38D4"/>
    <w:rPr>
      <w:rFonts w:ascii="Porto Serif Light" w:eastAsiaTheme="minorEastAsia" w:hAnsi="Porto Serif Light"/>
      <w:spacing w:val="15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80E4C"/>
    <w:rPr>
      <w:rFonts w:ascii="Porto Serif Light" w:eastAsiaTheme="majorEastAsia" w:hAnsi="Porto Serif Light" w:cstheme="maj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77FDF"/>
    <w:rPr>
      <w:rFonts w:ascii="Porto Serif Light" w:eastAsiaTheme="majorEastAsia" w:hAnsi="Porto Serif Light" w:cstheme="majorBidi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4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4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41832"/>
    <w:pPr>
      <w:ind w:left="681" w:hanging="454"/>
    </w:pPr>
  </w:style>
  <w:style w:type="paragraph" w:styleId="TOC3">
    <w:name w:val="toc 3"/>
    <w:basedOn w:val="Normal"/>
    <w:next w:val="Normal"/>
    <w:autoRedefine/>
    <w:uiPriority w:val="39"/>
    <w:unhideWhenUsed/>
    <w:rsid w:val="00141832"/>
    <w:pPr>
      <w:ind w:left="1021" w:hanging="567"/>
    </w:pPr>
  </w:style>
  <w:style w:type="paragraph" w:styleId="TOC4">
    <w:name w:val="toc 4"/>
    <w:basedOn w:val="Normal"/>
    <w:next w:val="Normal"/>
    <w:autoRedefine/>
    <w:uiPriority w:val="39"/>
    <w:unhideWhenUsed/>
    <w:rsid w:val="009B718E"/>
    <w:pPr>
      <w:tabs>
        <w:tab w:val="left" w:pos="1100"/>
        <w:tab w:val="right" w:leader="dot" w:pos="9061"/>
      </w:tabs>
      <w:ind w:left="1338" w:hanging="680"/>
    </w:pPr>
  </w:style>
  <w:style w:type="paragraph" w:styleId="TOCHeading">
    <w:name w:val="TOC Heading"/>
    <w:basedOn w:val="Heading1"/>
    <w:next w:val="Normal"/>
    <w:uiPriority w:val="39"/>
    <w:unhideWhenUsed/>
    <w:qFormat/>
    <w:rsid w:val="00CF3F99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pt-PT"/>
    </w:rPr>
  </w:style>
  <w:style w:type="paragraph" w:styleId="TOC5">
    <w:name w:val="toc 5"/>
    <w:basedOn w:val="Normal"/>
    <w:next w:val="Normal"/>
    <w:autoRedefine/>
    <w:uiPriority w:val="39"/>
    <w:unhideWhenUsed/>
    <w:rsid w:val="009B718E"/>
    <w:pPr>
      <w:ind w:left="567" w:firstLine="680"/>
    </w:pPr>
  </w:style>
  <w:style w:type="paragraph" w:styleId="Bibliography">
    <w:name w:val="Bibliography"/>
    <w:basedOn w:val="Normal"/>
    <w:next w:val="Normal"/>
    <w:uiPriority w:val="37"/>
    <w:unhideWhenUsed/>
    <w:rsid w:val="000727F3"/>
    <w:pPr>
      <w:spacing w:line="480" w:lineRule="auto"/>
      <w:ind w:left="720" w:hanging="720"/>
    </w:pPr>
  </w:style>
  <w:style w:type="table" w:customStyle="1" w:styleId="Tabelacomgrelha1">
    <w:name w:val="Tabela com grelha1"/>
    <w:basedOn w:val="TableNormal"/>
    <w:next w:val="TableGrid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1">
    <w:name w:val="Tabela com grelha11"/>
    <w:basedOn w:val="TableNormal"/>
    <w:next w:val="TableGrid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2">
    <w:name w:val="Tabela com grelha12"/>
    <w:basedOn w:val="TableNormal"/>
    <w:next w:val="TableGrid"/>
    <w:uiPriority w:val="59"/>
    <w:rsid w:val="00466279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3">
    <w:name w:val="Tabela com grelha13"/>
    <w:basedOn w:val="TableNormal"/>
    <w:next w:val="TableGrid"/>
    <w:uiPriority w:val="59"/>
    <w:rsid w:val="00BD60F6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inismiranda/Library/Group%20Containers/UBF8T346G9.Office/User%20Content.localized/Templates.localized/ESMAD-Modelo%20edita&#769;vel%20MS%20Word%20Trabalhos%20Acade&#769;micos_04-2024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40C8B-48B7-44CA-814D-305669DEF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ESMAD-Modelo editável MS Word Trabalhos Académicos_04-2024.dotx</Template>
  <TotalTime>56</TotalTime>
  <Pages>11</Pages>
  <Words>989</Words>
  <Characters>5638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ESEIG</Company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 MIRANDA</dc:creator>
  <cp:keywords/>
  <dc:description/>
  <cp:lastModifiedBy>Dinis Abreu Figueiredo Silva Miranda</cp:lastModifiedBy>
  <cp:revision>2</cp:revision>
  <dcterms:created xsi:type="dcterms:W3CDTF">2026-03-26T14:46:00Z</dcterms:created>
  <dcterms:modified xsi:type="dcterms:W3CDTF">2026-04-06T12:30:00Z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zotero-version="6.0.1"&gt;&lt;session id="HRiXS4m3"/&gt;&lt;style id="http://www.zotero.org/styles/apa" locale="pt-PT"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