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13"/>
        <w:tblpPr w:leftFromText="181" w:rightFromText="181" w:vertAnchor="page" w:horzAnchor="margin" w:tblpXSpec="center" w:tblpY="1"/>
        <w:tblW w:w="11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4"/>
        <w:gridCol w:w="566"/>
        <w:gridCol w:w="1134"/>
        <w:gridCol w:w="567"/>
        <w:gridCol w:w="5386"/>
        <w:gridCol w:w="3121"/>
        <w:gridCol w:w="33"/>
      </w:tblGrid>
      <w:tr w:rsidR="00BD60F6" w:rsidRPr="00BD60F6" w14:paraId="7E6D8835" w14:textId="77777777" w:rsidTr="00E66BC8">
        <w:trPr>
          <w:trHeight w:hRule="exact" w:val="1418"/>
        </w:trPr>
        <w:tc>
          <w:tcPr>
            <w:tcW w:w="851" w:type="dxa"/>
          </w:tcPr>
          <w:p w14:paraId="779B33F2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00BD60F6">
              <w:rPr>
                <w:rFonts w:asciiTheme="minorHAnsi" w:hAnsiTheme="minorHAnsi" w:cstheme="minorBidi"/>
                <w:noProof/>
                <w:sz w:val="22"/>
                <w:szCs w:val="22"/>
                <w:lang w:eastAsia="pt-PT"/>
              </w:rPr>
              <w:drawing>
                <wp:anchor distT="0" distB="0" distL="114300" distR="114300" simplePos="0" relativeHeight="251659264" behindDoc="1" locked="0" layoutInCell="1" allowOverlap="1" wp14:anchorId="7ADCBD6C" wp14:editId="015BC496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540385</wp:posOffset>
                  </wp:positionV>
                  <wp:extent cx="1631315" cy="358775"/>
                  <wp:effectExtent l="0" t="0" r="0" b="0"/>
                  <wp:wrapNone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" w:type="dxa"/>
            <w:tcBorders>
              <w:bottom w:val="single" w:sz="12" w:space="0" w:color="auto"/>
            </w:tcBorders>
          </w:tcPr>
          <w:p w14:paraId="1824C952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7654" w:type="dxa"/>
            <w:gridSpan w:val="4"/>
          </w:tcPr>
          <w:p w14:paraId="564C12BF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3F781FEC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="00BD60F6" w:rsidRPr="00BD60F6" w14:paraId="57F959D1" w14:textId="77777777" w:rsidTr="00E66BC8">
        <w:trPr>
          <w:trHeight w:hRule="exact" w:val="1985"/>
        </w:trPr>
        <w:tc>
          <w:tcPr>
            <w:tcW w:w="851" w:type="dxa"/>
          </w:tcPr>
          <w:p w14:paraId="4B0F5389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  <w:p w14:paraId="26049965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197D7D61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7E3FA2DD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6A57F410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</w:tc>
        <w:tc>
          <w:tcPr>
            <w:tcW w:w="7938" w:type="dxa"/>
            <w:gridSpan w:val="5"/>
            <w:tcMar>
              <w:top w:w="85" w:type="dxa"/>
              <w:left w:w="0" w:type="dxa"/>
              <w:right w:w="0" w:type="dxa"/>
            </w:tcMar>
          </w:tcPr>
          <w:p w14:paraId="4B3B0CB6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33638878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0C774215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de media</w:t>
            </w:r>
          </w:p>
          <w:p w14:paraId="562ED4FA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artes</w:t>
            </w:r>
          </w:p>
          <w:p w14:paraId="5DAD613F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e design</w:t>
            </w:r>
          </w:p>
          <w:p w14:paraId="5F789357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POLITÉCNICO</w:t>
            </w:r>
          </w:p>
          <w:p w14:paraId="2FB94833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Light" w:hAnsi="Porto Sans Light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DO PORTO</w:t>
            </w:r>
          </w:p>
          <w:p w14:paraId="72138CF7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7313C1A9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76D43916" w14:textId="77777777" w:rsidTr="00E66BC8">
        <w:trPr>
          <w:gridAfter w:val="1"/>
          <w:wAfter w:w="30" w:type="dxa"/>
          <w:trHeight w:hRule="exact" w:val="170"/>
        </w:trPr>
        <w:tc>
          <w:tcPr>
            <w:tcW w:w="1701" w:type="dxa"/>
            <w:gridSpan w:val="3"/>
            <w:vMerge w:val="restart"/>
          </w:tcPr>
          <w:p w14:paraId="13F796A6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  <w:p w14:paraId="1C5B0B1D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6BC622D6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2B335AA3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6C28F275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79EA6B23" w14:textId="77777777" w:rsidR="00BD60F6" w:rsidRPr="00253436" w:rsidRDefault="00BD60F6" w:rsidP="00BD60F6">
            <w:pPr>
              <w:spacing w:after="200" w:line="276" w:lineRule="auto"/>
              <w:ind w:firstLine="0"/>
              <w:jc w:val="righ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Mar>
              <w:left w:w="0" w:type="dxa"/>
              <w:right w:w="0" w:type="dxa"/>
            </w:tcMar>
          </w:tcPr>
          <w:p w14:paraId="311D087D" w14:textId="77777777" w:rsidR="00BD60F6" w:rsidRPr="00E66BC8" w:rsidRDefault="001277C7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80"/>
                <w:szCs w:val="80"/>
              </w:rPr>
            </w:pPr>
            <w:r>
              <w:rPr>
                <w:rFonts w:ascii="Porto Sans Bold" w:hAnsi="Porto Sans Bold" w:cstheme="minorBidi"/>
                <w:sz w:val="80"/>
                <w:szCs w:val="80"/>
              </w:rPr>
              <w:t>L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</w:tcPr>
          <w:p w14:paraId="41DB771B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8509" w:type="dxa"/>
            <w:gridSpan w:val="2"/>
          </w:tcPr>
          <w:p w14:paraId="1B751C87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3E00FDF1" w14:textId="77777777" w:rsidTr="00E66BC8">
        <w:trPr>
          <w:gridAfter w:val="1"/>
          <w:wAfter w:w="33" w:type="dxa"/>
          <w:trHeight w:hRule="exact" w:val="1758"/>
        </w:trPr>
        <w:tc>
          <w:tcPr>
            <w:tcW w:w="1701" w:type="dxa"/>
            <w:gridSpan w:val="3"/>
            <w:vMerge/>
          </w:tcPr>
          <w:p w14:paraId="469EFD39" w14:textId="77777777" w:rsidR="00BD60F6" w:rsidRPr="00E66BC8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1134" w:type="dxa"/>
            <w:vMerge/>
            <w:tcMar>
              <w:left w:w="0" w:type="dxa"/>
              <w:right w:w="0" w:type="dxa"/>
            </w:tcMar>
          </w:tcPr>
          <w:p w14:paraId="5C6553B0" w14:textId="77777777" w:rsidR="00BD60F6" w:rsidRPr="00BD60F6" w:rsidRDefault="00BD60F6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="PortoSans-Regular"/>
                <w:sz w:val="80"/>
                <w:szCs w:val="80"/>
              </w:rPr>
            </w:pPr>
          </w:p>
        </w:tc>
        <w:tc>
          <w:tcPr>
            <w:tcW w:w="5954" w:type="dxa"/>
            <w:gridSpan w:val="2"/>
            <w:tcMar>
              <w:top w:w="113" w:type="dxa"/>
              <w:left w:w="0" w:type="dxa"/>
              <w:right w:w="0" w:type="dxa"/>
            </w:tcMar>
          </w:tcPr>
          <w:p w14:paraId="36487AED" w14:textId="77777777" w:rsidR="00BD60F6" w:rsidRPr="00BD60F6" w:rsidRDefault="0020263B" w:rsidP="007F08D6">
            <w:pPr>
              <w:spacing w:line="312" w:lineRule="auto"/>
              <w:ind w:firstLine="0"/>
              <w:jc w:val="left"/>
              <w:rPr>
                <w:rFonts w:ascii="Porto Sans Bold" w:hAnsi="Porto Sans Bold" w:cstheme="minorBidi"/>
                <w:sz w:val="15"/>
                <w:szCs w:val="15"/>
              </w:rPr>
            </w:pPr>
            <w:r>
              <w:rPr>
                <w:rFonts w:ascii="Porto Sans Bold" w:hAnsi="Porto Sans Bold" w:cstheme="minorBidi"/>
                <w:sz w:val="15"/>
                <w:szCs w:val="15"/>
              </w:rPr>
              <w:t>LICENCIATURA</w:t>
            </w:r>
            <w:r w:rsidR="009E7511">
              <w:rPr>
                <w:rFonts w:ascii="Porto Sans Bold" w:hAnsi="Porto Sans Bold" w:cstheme="minorBidi"/>
                <w:sz w:val="15"/>
                <w:szCs w:val="15"/>
              </w:rPr>
              <w:t xml:space="preserve"> [</w:t>
            </w:r>
            <w:r w:rsidRPr="0020263B">
              <w:rPr>
                <w:rFonts w:ascii="Porto Sans Bold" w:hAnsi="Porto Sans Bold" w:cstheme="minorBidi"/>
                <w:sz w:val="15"/>
                <w:szCs w:val="15"/>
              </w:rPr>
              <w:t xml:space="preserve">M MESTRADO </w:t>
            </w:r>
            <w:r w:rsidR="00F069C8" w:rsidRPr="00F069C8">
              <w:rPr>
                <w:rFonts w:ascii="Porto Sans Bold" w:hAnsi="Porto Sans Bold" w:cstheme="minorBidi"/>
                <w:sz w:val="15"/>
                <w:szCs w:val="15"/>
              </w:rPr>
              <w:t>ou PG PÓS-GRADUAÇÃO</w:t>
            </w:r>
            <w:r w:rsidR="00F069C8">
              <w:rPr>
                <w:rFonts w:ascii="Porto Sans Bold" w:hAnsi="Porto Sans Bold" w:cstheme="minorBidi"/>
                <w:sz w:val="15"/>
                <w:szCs w:val="15"/>
              </w:rPr>
              <w:t xml:space="preserve"> </w:t>
            </w:r>
            <w:r w:rsidR="009E7511">
              <w:rPr>
                <w:rFonts w:ascii="Porto Sans Bold" w:hAnsi="Porto Sans Bold" w:cstheme="minorBidi"/>
                <w:sz w:val="15"/>
                <w:szCs w:val="15"/>
              </w:rPr>
              <w:t xml:space="preserve">ou </w:t>
            </w:r>
            <w:r w:rsidR="00E66BC8">
              <w:rPr>
                <w:rFonts w:ascii="Porto Sans Bold" w:hAnsi="Porto Sans Bold" w:cstheme="minorBidi"/>
                <w:sz w:val="15"/>
                <w:szCs w:val="15"/>
              </w:rPr>
              <w:t xml:space="preserve">TS </w:t>
            </w:r>
            <w:proofErr w:type="spellStart"/>
            <w:r w:rsidR="009E7511">
              <w:rPr>
                <w:rFonts w:ascii="Porto Sans Bold" w:hAnsi="Porto Sans Bold" w:cstheme="minorBidi"/>
                <w:sz w:val="15"/>
                <w:szCs w:val="15"/>
              </w:rPr>
              <w:t>CTeSP</w:t>
            </w:r>
            <w:proofErr w:type="spellEnd"/>
            <w:r w:rsidR="007167D7">
              <w:rPr>
                <w:rFonts w:ascii="Porto Sans Bold" w:hAnsi="Porto Sans Bold" w:cstheme="minorBidi"/>
                <w:sz w:val="15"/>
                <w:szCs w:val="15"/>
              </w:rPr>
              <w:t xml:space="preserve"> ou AZ Ano Zero</w:t>
            </w:r>
            <w:r w:rsidR="009E7511">
              <w:rPr>
                <w:rFonts w:ascii="Porto Sans Bold" w:hAnsi="Porto Sans Bold" w:cstheme="minorBidi"/>
                <w:sz w:val="15"/>
                <w:szCs w:val="15"/>
              </w:rPr>
              <w:t xml:space="preserve">] </w:t>
            </w:r>
          </w:p>
          <w:p w14:paraId="15A0B6D5" w14:textId="77777777" w:rsidR="004263C8" w:rsidRDefault="00B80623" w:rsidP="007F08D6">
            <w:pPr>
              <w:spacing w:line="312" w:lineRule="auto"/>
              <w:ind w:firstLine="0"/>
              <w:jc w:val="left"/>
              <w:rPr>
                <w:rFonts w:ascii="Porto Sans Light" w:hAnsi="Porto Sans Light" w:cstheme="minorBidi"/>
                <w:sz w:val="15"/>
                <w:szCs w:val="15"/>
              </w:rPr>
            </w:pPr>
            <w:r>
              <w:rPr>
                <w:rFonts w:ascii="Porto Sans Light" w:hAnsi="Porto Sans Light" w:cstheme="minorBidi"/>
                <w:sz w:val="15"/>
                <w:szCs w:val="15"/>
              </w:rPr>
              <w:t>[</w:t>
            </w:r>
            <w:r w:rsidR="004263C8">
              <w:rPr>
                <w:rFonts w:ascii="Porto Sans Light" w:hAnsi="Porto Sans Light" w:cstheme="minorBidi"/>
                <w:sz w:val="15"/>
                <w:szCs w:val="15"/>
              </w:rPr>
              <w:t>DESIGNAÇÃO D</w:t>
            </w:r>
            <w:r w:rsidR="0020263B">
              <w:rPr>
                <w:rFonts w:ascii="Porto Sans Light" w:hAnsi="Porto Sans Light" w:cstheme="minorBidi"/>
                <w:sz w:val="15"/>
                <w:szCs w:val="15"/>
              </w:rPr>
              <w:t>A LICENCIATURA OU</w:t>
            </w:r>
            <w:r w:rsidR="004263C8">
              <w:rPr>
                <w:rFonts w:ascii="Porto Sans Light" w:hAnsi="Porto Sans Light" w:cstheme="minorBidi"/>
                <w:sz w:val="15"/>
                <w:szCs w:val="15"/>
              </w:rPr>
              <w:t xml:space="preserve"> MESTRADO</w:t>
            </w:r>
            <w:r w:rsidR="009E7511">
              <w:rPr>
                <w:rFonts w:ascii="Porto Sans Light" w:hAnsi="Porto Sans Light" w:cstheme="minorBidi"/>
                <w:sz w:val="15"/>
                <w:szCs w:val="15"/>
              </w:rPr>
              <w:t xml:space="preserve"> ou </w:t>
            </w:r>
            <w:r w:rsidR="005820C4" w:rsidRPr="005820C4">
              <w:rPr>
                <w:rFonts w:ascii="Porto Sans Light" w:hAnsi="Porto Sans Light" w:cstheme="minorBidi"/>
                <w:sz w:val="15"/>
                <w:szCs w:val="15"/>
              </w:rPr>
              <w:t xml:space="preserve">PÓS-GRADUAÇÃO </w:t>
            </w:r>
            <w:r w:rsidR="005820C4">
              <w:rPr>
                <w:rFonts w:ascii="Porto Sans Light" w:hAnsi="Porto Sans Light" w:cstheme="minorBidi"/>
                <w:sz w:val="15"/>
                <w:szCs w:val="15"/>
              </w:rPr>
              <w:t xml:space="preserve">ou </w:t>
            </w:r>
            <w:proofErr w:type="spellStart"/>
            <w:r w:rsidR="009E7511">
              <w:rPr>
                <w:rFonts w:ascii="Porto Sans Light" w:hAnsi="Porto Sans Light" w:cstheme="minorBidi"/>
                <w:sz w:val="15"/>
                <w:szCs w:val="15"/>
              </w:rPr>
              <w:t>CTeSP</w:t>
            </w:r>
            <w:proofErr w:type="spellEnd"/>
            <w:r>
              <w:rPr>
                <w:rFonts w:ascii="Porto Sans Light" w:hAnsi="Porto Sans Light" w:cstheme="minorBidi"/>
                <w:sz w:val="15"/>
                <w:szCs w:val="15"/>
              </w:rPr>
              <w:t>]</w:t>
            </w:r>
          </w:p>
          <w:p w14:paraId="5192CFF6" w14:textId="77777777" w:rsidR="00BD60F6" w:rsidRPr="00BD60F6" w:rsidRDefault="00B80623" w:rsidP="009E7511">
            <w:pPr>
              <w:spacing w:line="312" w:lineRule="auto"/>
              <w:ind w:firstLine="0"/>
              <w:jc w:val="left"/>
              <w:rPr>
                <w:rFonts w:ascii="Porto Sans Bold" w:hAnsi="Porto Sans Bold" w:cs="Times New Roman"/>
                <w:sz w:val="15"/>
                <w:szCs w:val="15"/>
              </w:rPr>
            </w:pPr>
            <w:r>
              <w:rPr>
                <w:rFonts w:ascii="Porto Sans Light" w:hAnsi="Porto Sans Light" w:cstheme="minorBidi"/>
                <w:sz w:val="15"/>
                <w:szCs w:val="15"/>
              </w:rPr>
              <w:t>[</w:t>
            </w:r>
            <w:r w:rsidR="004263C8">
              <w:rPr>
                <w:rFonts w:ascii="Porto Sans Light" w:hAnsi="Porto Sans Light" w:cstheme="minorBidi"/>
                <w:sz w:val="15"/>
                <w:szCs w:val="15"/>
              </w:rPr>
              <w:t xml:space="preserve">DESIGNAÇÃO DA ESPECIALIZAÇÃO </w:t>
            </w:r>
            <w:r w:rsidR="009E7511">
              <w:rPr>
                <w:rFonts w:ascii="Porto Sans Light" w:hAnsi="Porto Sans Light" w:cstheme="minorBidi"/>
                <w:sz w:val="15"/>
                <w:szCs w:val="15"/>
              </w:rPr>
              <w:t>ou RAMO</w:t>
            </w:r>
            <w:r>
              <w:rPr>
                <w:rFonts w:ascii="Porto Sans Light" w:hAnsi="Porto Sans Light" w:cstheme="minorBidi"/>
                <w:sz w:val="15"/>
                <w:szCs w:val="15"/>
              </w:rPr>
              <w:t>]</w:t>
            </w:r>
            <w:r w:rsidR="004263C8">
              <w:rPr>
                <w:rFonts w:ascii="Porto Sans Light" w:hAnsi="Porto Sans Light" w:cstheme="minorBidi"/>
                <w:sz w:val="15"/>
                <w:szCs w:val="15"/>
              </w:rPr>
              <w:t xml:space="preserve"> [Eliminar </w:t>
            </w:r>
            <w:r>
              <w:rPr>
                <w:rFonts w:ascii="Porto Sans Light" w:hAnsi="Porto Sans Light" w:cstheme="minorBidi"/>
                <w:sz w:val="15"/>
                <w:szCs w:val="15"/>
              </w:rPr>
              <w:t xml:space="preserve">se não </w:t>
            </w:r>
            <w:r w:rsidR="000E7A00">
              <w:rPr>
                <w:rFonts w:ascii="Porto Sans Light" w:hAnsi="Porto Sans Light" w:cstheme="minorBidi"/>
                <w:sz w:val="15"/>
                <w:szCs w:val="15"/>
              </w:rPr>
              <w:t>a</w:t>
            </w:r>
            <w:r>
              <w:rPr>
                <w:rFonts w:ascii="Porto Sans Light" w:hAnsi="Porto Sans Light" w:cstheme="minorBidi"/>
                <w:sz w:val="15"/>
                <w:szCs w:val="15"/>
              </w:rPr>
              <w:t>plicável</w:t>
            </w:r>
            <w:r w:rsidR="004263C8">
              <w:rPr>
                <w:rFonts w:ascii="Porto Sans Light" w:hAnsi="Porto Sans Light" w:cstheme="minorBidi"/>
                <w:sz w:val="15"/>
                <w:szCs w:val="15"/>
              </w:rPr>
              <w:t>]</w:t>
            </w:r>
          </w:p>
        </w:tc>
        <w:tc>
          <w:tcPr>
            <w:tcW w:w="3119" w:type="dxa"/>
          </w:tcPr>
          <w:p w14:paraId="0840EE42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5CE52198" w14:textId="77777777" w:rsidTr="00E66BC8">
        <w:trPr>
          <w:gridAfter w:val="1"/>
          <w:wAfter w:w="33" w:type="dxa"/>
          <w:trHeight w:hRule="exact" w:val="3402"/>
        </w:trPr>
        <w:tc>
          <w:tcPr>
            <w:tcW w:w="1701" w:type="dxa"/>
            <w:gridSpan w:val="3"/>
            <w:vMerge w:val="restart"/>
            <w:tcMar>
              <w:left w:w="0" w:type="dxa"/>
              <w:right w:w="0" w:type="dxa"/>
            </w:tcMar>
          </w:tcPr>
          <w:p w14:paraId="471AE795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 w:val="restart"/>
            <w:tcMar>
              <w:left w:w="0" w:type="dxa"/>
              <w:right w:w="0" w:type="dxa"/>
            </w:tcMar>
          </w:tcPr>
          <w:p w14:paraId="6E332195" w14:textId="77777777" w:rsidR="00BD60F6" w:rsidRPr="00BD60F6" w:rsidRDefault="00B80623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erif" w:hAnsi="Porto Serif" w:cs="PortoSerif-Regular"/>
                <w:sz w:val="48"/>
                <w:szCs w:val="48"/>
              </w:rPr>
            </w:pPr>
            <w:r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[</w:t>
            </w:r>
            <w:r w:rsidR="00BD60F6" w:rsidRPr="00BD60F6"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Título</w:t>
            </w:r>
            <w:r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]</w:t>
            </w:r>
          </w:p>
          <w:p w14:paraId="3A9C44E5" w14:textId="240F734B" w:rsidR="00BD60F6" w:rsidRPr="00BD60F6" w:rsidRDefault="00B80623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312" w:lineRule="auto"/>
              <w:ind w:firstLine="0"/>
              <w:jc w:val="left"/>
              <w:textAlignment w:val="center"/>
              <w:rPr>
                <w:rFonts w:eastAsiaTheme="minorEastAsia" w:cs="PortoSerif-Regular"/>
                <w:color w:val="000000"/>
                <w:sz w:val="48"/>
                <w:szCs w:val="48"/>
              </w:rPr>
            </w:pPr>
            <w:r>
              <w:rPr>
                <w:rFonts w:eastAsiaTheme="minorEastAsia" w:cs="PortoSerif-Light"/>
                <w:color w:val="000000"/>
                <w:sz w:val="36"/>
                <w:szCs w:val="36"/>
              </w:rPr>
              <w:t>[</w:t>
            </w:r>
            <w:r w:rsidR="007E3A4A">
              <w:rPr>
                <w:rFonts w:eastAsiaTheme="minorEastAsia" w:cs="PortoSerif-Light"/>
                <w:color w:val="000000"/>
                <w:sz w:val="36"/>
                <w:szCs w:val="36"/>
              </w:rPr>
              <w:t>poo</w:t>
            </w:r>
            <w:r>
              <w:rPr>
                <w:rFonts w:eastAsiaTheme="minorEastAsia" w:cs="PortoSerif-Light"/>
                <w:color w:val="000000"/>
                <w:sz w:val="36"/>
                <w:szCs w:val="36"/>
              </w:rPr>
              <w:t>]</w:t>
            </w:r>
          </w:p>
          <w:p w14:paraId="180BD119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line="720" w:lineRule="auto"/>
              <w:ind w:firstLine="0"/>
              <w:jc w:val="left"/>
              <w:textAlignment w:val="center"/>
              <w:rPr>
                <w:rFonts w:ascii="PortoSerif-Light" w:eastAsiaTheme="minorEastAsia" w:hAnsi="PortoSerif-Light" w:cs="PortoSerif-Light"/>
                <w:color w:val="000000"/>
                <w:sz w:val="36"/>
                <w:szCs w:val="36"/>
              </w:rPr>
            </w:pPr>
          </w:p>
          <w:p w14:paraId="18615FA3" w14:textId="77777777" w:rsidR="00BD60F6" w:rsidRPr="00BD60F6" w:rsidRDefault="00B80623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left="17436" w:hanging="14459"/>
              <w:textAlignment w:val="center"/>
              <w:rPr>
                <w:rFonts w:ascii="PortoSans-Bold" w:eastAsiaTheme="minorEastAsia" w:hAnsi="PortoSans-Bold" w:cs="PortoSans-Bold"/>
                <w:b/>
                <w:bCs/>
                <w:caps/>
                <w:color w:val="000000"/>
              </w:rPr>
            </w:pPr>
            <w:r>
              <w:rPr>
                <w:rFonts w:ascii="Porto Sans Light" w:eastAsiaTheme="minorEastAsia" w:hAnsi="Porto Sans Light" w:cs="PortoSans-Light"/>
                <w:caps/>
                <w:color w:val="000000"/>
              </w:rPr>
              <w:t>[</w:t>
            </w:r>
            <w:r w:rsidR="00BD60F6" w:rsidRPr="00BD60F6">
              <w:rPr>
                <w:rFonts w:ascii="Porto Sans Light" w:eastAsiaTheme="minorEastAsia" w:hAnsi="Porto Sans Light" w:cs="PortoSans-Light"/>
                <w:caps/>
                <w:color w:val="000000"/>
              </w:rPr>
              <w:t>00/</w:t>
            </w:r>
            <w:r w:rsidR="00BD60F6" w:rsidRPr="00BD60F6"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202</w:t>
            </w:r>
            <w:r w:rsidR="00BD60F6"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4</w:t>
            </w:r>
            <w:r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]</w:t>
            </w:r>
          </w:p>
          <w:p w14:paraId="6A9EA27D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  <w:vMerge w:val="restart"/>
          </w:tcPr>
          <w:p w14:paraId="62CC910A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</w:tc>
      </w:tr>
      <w:tr w:rsidR="00BD60F6" w:rsidRPr="00BD60F6" w14:paraId="5FF9D20F" w14:textId="77777777" w:rsidTr="00E66BC8">
        <w:trPr>
          <w:gridAfter w:val="1"/>
          <w:wAfter w:w="33" w:type="dxa"/>
          <w:trHeight w:val="1134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5D46B2D0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7C46B34B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3F594D5D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</w:tr>
      <w:tr w:rsidR="00BD60F6" w:rsidRPr="00BD60F6" w14:paraId="71F7E155" w14:textId="77777777" w:rsidTr="00E66BC8">
        <w:trPr>
          <w:gridAfter w:val="1"/>
          <w:wAfter w:w="33" w:type="dxa"/>
          <w:trHeight w:val="497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0DFC6B29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27A7B1FA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6763927E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  <w:lang w:val="en-US"/>
              </w:rPr>
            </w:pPr>
          </w:p>
        </w:tc>
      </w:tr>
      <w:tr w:rsidR="00BD60F6" w:rsidRPr="00BD60F6" w14:paraId="212BA9B1" w14:textId="77777777" w:rsidTr="00E66BC8">
        <w:trPr>
          <w:gridAfter w:val="1"/>
          <w:wAfter w:w="30" w:type="dxa"/>
          <w:trHeight w:val="3686"/>
        </w:trPr>
        <w:tc>
          <w:tcPr>
            <w:tcW w:w="11911" w:type="dxa"/>
            <w:gridSpan w:val="7"/>
            <w:tcMar>
              <w:left w:w="0" w:type="dxa"/>
              <w:right w:w="0" w:type="dxa"/>
            </w:tcMar>
            <w:vAlign w:val="bottom"/>
          </w:tcPr>
          <w:p w14:paraId="4D8C79DB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</w:tc>
      </w:tr>
    </w:tbl>
    <w:p w14:paraId="2319AAB1" w14:textId="77777777" w:rsidR="00466279" w:rsidRDefault="003628B2" w:rsidP="00BD60F6">
      <w:pPr>
        <w:ind w:firstLine="0"/>
        <w:sectPr w:rsidR="00466279" w:rsidSect="00EE21EF">
          <w:footerReference w:type="default" r:id="rId9"/>
          <w:pgSz w:w="11906" w:h="16838"/>
          <w:pgMar w:top="0" w:right="0" w:bottom="0" w:left="567" w:header="709" w:footer="709" w:gutter="0"/>
          <w:cols w:space="708"/>
          <w:titlePg/>
          <w:docGrid w:linePitch="360"/>
        </w:sectPr>
      </w:pPr>
      <w:r w:rsidRPr="00BD60F6">
        <w:rPr>
          <w:rFonts w:asciiTheme="minorHAnsi" w:hAnsiTheme="minorHAnsi" w:cstheme="minorBidi"/>
          <w:noProof/>
          <w:sz w:val="22"/>
          <w:szCs w:val="22"/>
          <w:lang w:eastAsia="pt-PT"/>
        </w:rPr>
        <w:drawing>
          <wp:anchor distT="0" distB="0" distL="114300" distR="114300" simplePos="0" relativeHeight="251660288" behindDoc="1" locked="0" layoutInCell="1" allowOverlap="1" wp14:anchorId="389154A2" wp14:editId="3A688FCA">
            <wp:simplePos x="0" y="0"/>
            <wp:positionH relativeFrom="leftMargin">
              <wp:posOffset>-38413</wp:posOffset>
            </wp:positionH>
            <wp:positionV relativeFrom="line">
              <wp:posOffset>-2943225</wp:posOffset>
            </wp:positionV>
            <wp:extent cx="4502150" cy="2743200"/>
            <wp:effectExtent l="0" t="0" r="0" b="0"/>
            <wp:wrapNone/>
            <wp:docPr id="1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61567" w14:textId="77777777" w:rsidR="00281E53" w:rsidRPr="00D2675B" w:rsidRDefault="008D3C2B" w:rsidP="00CF3F99">
      <w:pPr>
        <w:ind w:firstLine="0"/>
        <w:rPr>
          <w:color w:val="000000" w:themeColor="text1"/>
        </w:rPr>
      </w:pPr>
      <w:r w:rsidRPr="00D2675B">
        <w:lastRenderedPageBreak/>
        <w:t>[</w:t>
      </w:r>
      <w:r w:rsidR="00B80623">
        <w:t xml:space="preserve">A </w:t>
      </w:r>
      <w:r w:rsidR="00F24C4A">
        <w:t xml:space="preserve">visualização e </w:t>
      </w:r>
      <w:r w:rsidR="00B80623">
        <w:t xml:space="preserve">utilização correta do formato deste modelo implica a instalação do tipo de letra </w:t>
      </w:r>
      <w:proofErr w:type="gramStart"/>
      <w:r w:rsidR="00B80623">
        <w:t>P.P</w:t>
      </w:r>
      <w:r w:rsidR="00B476AB">
        <w:t>ORTO</w:t>
      </w:r>
      <w:proofErr w:type="gramEnd"/>
      <w:r w:rsidR="00B80623">
        <w:t xml:space="preserve">. </w:t>
      </w:r>
      <w:r w:rsidRPr="00D2675B">
        <w:t>As indicações deste modelo são dadas entre parêntesis retos e o texto deverá ser substituído pelos elementos referidos nessas indicações, retirando-se os parêntesis</w:t>
      </w:r>
      <w:r w:rsidR="00E524F8" w:rsidRPr="00D2675B">
        <w:t>.</w:t>
      </w:r>
      <w:r w:rsidRPr="00D2675B">
        <w:t xml:space="preserve"> O conteúdo poderá ter de ser eliminado na totalidade, caso </w:t>
      </w:r>
      <w:r w:rsidR="00EA7A5A" w:rsidRPr="00D2675B">
        <w:t xml:space="preserve">este </w:t>
      </w:r>
      <w:r w:rsidRPr="00D2675B">
        <w:t>não se aplique</w:t>
      </w:r>
      <w:r w:rsidR="00EA7A5A" w:rsidRPr="00D2675B">
        <w:t xml:space="preserve"> </w:t>
      </w:r>
      <w:r w:rsidR="009410DC">
        <w:t>ao trabalho</w:t>
      </w:r>
      <w:r w:rsidR="00281E53" w:rsidRPr="00D2675B">
        <w:t>,</w:t>
      </w:r>
      <w:r w:rsidRPr="00D2675B">
        <w:t xml:space="preserve"> ou caso seja dada indicação para a sua eliminação. </w:t>
      </w:r>
      <w:r w:rsidR="00281E53" w:rsidRPr="00D2675B">
        <w:rPr>
          <w:color w:val="000000" w:themeColor="text1"/>
        </w:rPr>
        <w:t xml:space="preserve">Nos casos indicados, deverá ser eliminada a própria </w:t>
      </w:r>
      <w:r w:rsidR="00F24C4A">
        <w:rPr>
          <w:color w:val="000000" w:themeColor="text1"/>
        </w:rPr>
        <w:t>página</w:t>
      </w:r>
      <w:r w:rsidR="00281E53" w:rsidRPr="00D2675B">
        <w:rPr>
          <w:color w:val="000000" w:themeColor="text1"/>
        </w:rPr>
        <w:t xml:space="preserve">.] </w:t>
      </w:r>
    </w:p>
    <w:p w14:paraId="265FE6BD" w14:textId="77777777" w:rsidR="00EA7A5A" w:rsidRPr="00D2675B" w:rsidRDefault="00EA7A5A" w:rsidP="00CF3F99">
      <w:pPr>
        <w:ind w:firstLine="0"/>
      </w:pPr>
    </w:p>
    <w:p w14:paraId="48239DBA" w14:textId="77777777" w:rsidR="00EA7A5A" w:rsidRPr="00D2675B" w:rsidRDefault="00EA7A5A" w:rsidP="00CF3F99">
      <w:pPr>
        <w:ind w:firstLine="0"/>
      </w:pPr>
    </w:p>
    <w:p w14:paraId="1966C3D6" w14:textId="77777777" w:rsidR="00EA7A5A" w:rsidRPr="00D2675B" w:rsidRDefault="00EA7A5A" w:rsidP="00CF3F99">
      <w:pPr>
        <w:ind w:firstLine="0"/>
      </w:pPr>
    </w:p>
    <w:p w14:paraId="1673A55D" w14:textId="77777777" w:rsidR="00EA7A5A" w:rsidRPr="00D2675B" w:rsidRDefault="00EA7A5A" w:rsidP="00CF3F99">
      <w:pPr>
        <w:ind w:firstLine="0"/>
      </w:pPr>
    </w:p>
    <w:p w14:paraId="6D9B923C" w14:textId="77777777" w:rsidR="00EA7A5A" w:rsidRPr="00D2675B" w:rsidRDefault="00EA7A5A" w:rsidP="00CF3F99">
      <w:pPr>
        <w:ind w:firstLine="0"/>
      </w:pPr>
    </w:p>
    <w:p w14:paraId="04460382" w14:textId="77777777" w:rsidR="00EA7A5A" w:rsidRPr="00D2675B" w:rsidRDefault="00EA7A5A" w:rsidP="00CF3F99">
      <w:pPr>
        <w:ind w:firstLine="0"/>
      </w:pPr>
    </w:p>
    <w:p w14:paraId="0D014182" w14:textId="77777777" w:rsidR="00EA7A5A" w:rsidRPr="00D2675B" w:rsidRDefault="00EA7A5A" w:rsidP="00CF3F99">
      <w:pPr>
        <w:ind w:firstLine="0"/>
      </w:pPr>
    </w:p>
    <w:p w14:paraId="043AE34F" w14:textId="77777777" w:rsidR="00EA7A5A" w:rsidRPr="00D2675B" w:rsidRDefault="00EA7A5A" w:rsidP="00CF3F99">
      <w:pPr>
        <w:ind w:firstLine="0"/>
      </w:pPr>
    </w:p>
    <w:p w14:paraId="622F0153" w14:textId="77777777" w:rsidR="00EA7A5A" w:rsidRPr="00D2675B" w:rsidRDefault="00EA7A5A" w:rsidP="00CF3F99">
      <w:pPr>
        <w:ind w:firstLine="0"/>
      </w:pPr>
    </w:p>
    <w:p w14:paraId="4052ACC3" w14:textId="77777777" w:rsidR="00EA7A5A" w:rsidRPr="00D2675B" w:rsidRDefault="00EA7A5A" w:rsidP="00CF3F99">
      <w:pPr>
        <w:ind w:firstLine="0"/>
      </w:pPr>
    </w:p>
    <w:p w14:paraId="3EBA85FD" w14:textId="77777777" w:rsidR="00EA7A5A" w:rsidRPr="00D2675B" w:rsidRDefault="00EA7A5A" w:rsidP="00CF3F99">
      <w:pPr>
        <w:ind w:firstLine="0"/>
      </w:pPr>
    </w:p>
    <w:p w14:paraId="14B309E3" w14:textId="77777777" w:rsidR="00EA7A5A" w:rsidRPr="00D2675B" w:rsidRDefault="00EA7A5A" w:rsidP="00CF3F99">
      <w:pPr>
        <w:ind w:firstLine="0"/>
      </w:pPr>
    </w:p>
    <w:p w14:paraId="338F0E2D" w14:textId="77777777" w:rsidR="00EA7A5A" w:rsidRPr="00D2675B" w:rsidRDefault="00EA7A5A" w:rsidP="00CF3F99">
      <w:pPr>
        <w:ind w:firstLine="0"/>
      </w:pPr>
    </w:p>
    <w:p w14:paraId="121F9D7B" w14:textId="77777777" w:rsidR="00EA7A5A" w:rsidRPr="00D2675B" w:rsidRDefault="00EA7A5A" w:rsidP="00CF3F99">
      <w:pPr>
        <w:ind w:firstLine="0"/>
      </w:pPr>
    </w:p>
    <w:p w14:paraId="61E935F2" w14:textId="77777777" w:rsidR="00EA7A5A" w:rsidRPr="00D2675B" w:rsidRDefault="00EA7A5A" w:rsidP="00CF3F99">
      <w:pPr>
        <w:ind w:firstLine="0"/>
      </w:pPr>
    </w:p>
    <w:p w14:paraId="4AC782F1" w14:textId="77777777" w:rsidR="00EA7A5A" w:rsidRPr="00D2675B" w:rsidRDefault="00EA7A5A" w:rsidP="00CF3F99">
      <w:pPr>
        <w:ind w:firstLine="0"/>
      </w:pPr>
    </w:p>
    <w:p w14:paraId="62F74552" w14:textId="77777777" w:rsidR="00EA7A5A" w:rsidRPr="00D2675B" w:rsidRDefault="00EA7A5A" w:rsidP="00CF3F99">
      <w:pPr>
        <w:ind w:firstLine="0"/>
      </w:pPr>
    </w:p>
    <w:p w14:paraId="432B3899" w14:textId="77777777" w:rsidR="00EA7A5A" w:rsidRPr="00D2675B" w:rsidRDefault="00EA7A5A" w:rsidP="00CF3F99">
      <w:pPr>
        <w:ind w:firstLine="0"/>
      </w:pPr>
    </w:p>
    <w:p w14:paraId="6C272F4E" w14:textId="77777777" w:rsidR="00EA7A5A" w:rsidRPr="00D2675B" w:rsidRDefault="00EA7A5A" w:rsidP="00CF3F99">
      <w:pPr>
        <w:ind w:firstLine="0"/>
      </w:pPr>
    </w:p>
    <w:p w14:paraId="364EA87D" w14:textId="77777777" w:rsidR="00EA7A5A" w:rsidRPr="00D2675B" w:rsidRDefault="00EA7A5A" w:rsidP="00CF3F99">
      <w:pPr>
        <w:ind w:firstLine="0"/>
      </w:pPr>
    </w:p>
    <w:p w14:paraId="02A2A57F" w14:textId="77777777" w:rsidR="00EA7A5A" w:rsidRPr="00D2675B" w:rsidRDefault="00EA7A5A" w:rsidP="00CF3F99">
      <w:pPr>
        <w:ind w:firstLine="0"/>
      </w:pPr>
    </w:p>
    <w:p w14:paraId="34B3A3B2" w14:textId="77777777" w:rsidR="00EA7A5A" w:rsidRPr="00D2675B" w:rsidRDefault="00EA7A5A" w:rsidP="00CF3F99">
      <w:pPr>
        <w:ind w:firstLine="0"/>
      </w:pPr>
    </w:p>
    <w:p w14:paraId="6A9BC419" w14:textId="77777777" w:rsidR="00CF3F99" w:rsidRDefault="00CF3F99" w:rsidP="00CF3F99">
      <w:pPr>
        <w:ind w:firstLine="0"/>
        <w:jc w:val="right"/>
      </w:pPr>
    </w:p>
    <w:p w14:paraId="74BEDB28" w14:textId="77777777" w:rsidR="00CF3F99" w:rsidRDefault="00CF3F99" w:rsidP="00CF3F99">
      <w:pPr>
        <w:ind w:firstLine="0"/>
        <w:jc w:val="right"/>
      </w:pPr>
    </w:p>
    <w:p w14:paraId="58EA72D5" w14:textId="77777777" w:rsidR="00CF3F99" w:rsidRDefault="00CF3F99" w:rsidP="00CF3F99">
      <w:pPr>
        <w:ind w:firstLine="0"/>
        <w:jc w:val="right"/>
      </w:pPr>
    </w:p>
    <w:p w14:paraId="35444566" w14:textId="77777777" w:rsidR="008D3C2B" w:rsidRPr="00D2675B" w:rsidRDefault="00EA7A5A" w:rsidP="00CF3F99">
      <w:pPr>
        <w:ind w:firstLine="0"/>
        <w:jc w:val="right"/>
      </w:pPr>
      <w:r w:rsidRPr="00D2675B">
        <w:t xml:space="preserve">[Eliminar esta </w:t>
      </w:r>
      <w:r w:rsidR="00F24C4A">
        <w:t>página</w:t>
      </w:r>
      <w:r w:rsidRPr="00D2675B">
        <w:t>]</w:t>
      </w:r>
      <w:r w:rsidR="008D3C2B" w:rsidRPr="00D2675B">
        <w:br w:type="page"/>
      </w:r>
    </w:p>
    <w:p w14:paraId="172722BD" w14:textId="77777777" w:rsidR="00253436" w:rsidRPr="00253436" w:rsidRDefault="00253436" w:rsidP="00253436">
      <w:pPr>
        <w:ind w:firstLine="0"/>
        <w:jc w:val="center"/>
      </w:pPr>
      <w:r w:rsidRPr="00253436">
        <w:lastRenderedPageBreak/>
        <w:t>Politécnico do Porto</w:t>
      </w:r>
    </w:p>
    <w:p w14:paraId="536C677A" w14:textId="77777777" w:rsidR="00253436" w:rsidRPr="00253436" w:rsidRDefault="00253436" w:rsidP="00253436">
      <w:pPr>
        <w:ind w:firstLine="0"/>
        <w:jc w:val="center"/>
      </w:pPr>
      <w:r w:rsidRPr="00253436">
        <w:t>Escola Superior de Media Artes e Design</w:t>
      </w:r>
    </w:p>
    <w:p w14:paraId="00CAA3B8" w14:textId="77777777" w:rsidR="00253436" w:rsidRPr="00253436" w:rsidRDefault="00253436" w:rsidP="00253436">
      <w:pPr>
        <w:ind w:firstLine="0"/>
        <w:jc w:val="center"/>
      </w:pPr>
    </w:p>
    <w:p w14:paraId="78F768A3" w14:textId="77777777" w:rsidR="00253436" w:rsidRPr="00253436" w:rsidRDefault="00253436" w:rsidP="00253436">
      <w:pPr>
        <w:ind w:firstLine="0"/>
        <w:jc w:val="center"/>
      </w:pPr>
    </w:p>
    <w:p w14:paraId="46762828" w14:textId="77777777" w:rsidR="00253436" w:rsidRPr="00253436" w:rsidRDefault="00253436" w:rsidP="00253436">
      <w:pPr>
        <w:ind w:firstLine="0"/>
        <w:jc w:val="center"/>
      </w:pPr>
    </w:p>
    <w:p w14:paraId="3DEF5DF9" w14:textId="77777777" w:rsidR="00253436" w:rsidRPr="00253436" w:rsidRDefault="00253436" w:rsidP="00253436">
      <w:pPr>
        <w:ind w:firstLine="0"/>
        <w:jc w:val="center"/>
      </w:pPr>
    </w:p>
    <w:p w14:paraId="22F4F253" w14:textId="77777777" w:rsidR="00253436" w:rsidRPr="00253436" w:rsidRDefault="00253436" w:rsidP="00253436">
      <w:pPr>
        <w:ind w:firstLine="0"/>
        <w:jc w:val="center"/>
      </w:pPr>
    </w:p>
    <w:p w14:paraId="2A011DF7" w14:textId="77777777" w:rsidR="00253436" w:rsidRPr="00253436" w:rsidRDefault="00253436" w:rsidP="00253436">
      <w:pPr>
        <w:ind w:firstLine="0"/>
        <w:jc w:val="center"/>
      </w:pPr>
    </w:p>
    <w:p w14:paraId="07E74EF9" w14:textId="77777777" w:rsidR="00253436" w:rsidRPr="00253436" w:rsidRDefault="00253436" w:rsidP="00253436">
      <w:pPr>
        <w:ind w:firstLine="0"/>
        <w:jc w:val="center"/>
      </w:pPr>
    </w:p>
    <w:p w14:paraId="4FCD4973" w14:textId="77777777" w:rsidR="00253436" w:rsidRPr="00253436" w:rsidRDefault="00253436" w:rsidP="00253436">
      <w:pPr>
        <w:ind w:firstLine="0"/>
        <w:jc w:val="center"/>
        <w:rPr>
          <w:sz w:val="28"/>
          <w:szCs w:val="28"/>
        </w:rPr>
      </w:pPr>
      <w:r w:rsidRPr="00253436">
        <w:rPr>
          <w:sz w:val="28"/>
          <w:szCs w:val="28"/>
        </w:rPr>
        <w:t>[Nome Completo do Autor]</w:t>
      </w:r>
    </w:p>
    <w:p w14:paraId="118793F3" w14:textId="77777777" w:rsidR="00253436" w:rsidRPr="00253436" w:rsidRDefault="00253436" w:rsidP="00253436">
      <w:pPr>
        <w:ind w:firstLine="0"/>
        <w:jc w:val="center"/>
        <w:rPr>
          <w:sz w:val="28"/>
          <w:szCs w:val="28"/>
        </w:rPr>
      </w:pPr>
    </w:p>
    <w:p w14:paraId="19439C95" w14:textId="77777777" w:rsidR="00253436" w:rsidRPr="00253436" w:rsidRDefault="00253436" w:rsidP="00253436">
      <w:pPr>
        <w:ind w:firstLine="0"/>
        <w:jc w:val="center"/>
        <w:rPr>
          <w:b/>
          <w:sz w:val="28"/>
          <w:szCs w:val="28"/>
        </w:rPr>
      </w:pPr>
      <w:r w:rsidRPr="00253436">
        <w:rPr>
          <w:b/>
          <w:sz w:val="28"/>
          <w:szCs w:val="28"/>
        </w:rPr>
        <w:t>[Título: complemento do título]</w:t>
      </w:r>
    </w:p>
    <w:p w14:paraId="51DAC8A9" w14:textId="77777777" w:rsidR="00253436" w:rsidRPr="00253436" w:rsidRDefault="00253436" w:rsidP="00253436">
      <w:pPr>
        <w:ind w:firstLine="0"/>
        <w:jc w:val="center"/>
      </w:pPr>
    </w:p>
    <w:p w14:paraId="5150CEA4" w14:textId="77777777" w:rsidR="00253436" w:rsidRPr="00253436" w:rsidRDefault="00253436" w:rsidP="00253436">
      <w:pPr>
        <w:ind w:firstLine="0"/>
        <w:jc w:val="center"/>
      </w:pPr>
    </w:p>
    <w:p w14:paraId="24143BDA" w14:textId="77777777" w:rsidR="00253436" w:rsidRPr="00253436" w:rsidRDefault="00253436" w:rsidP="00253436">
      <w:pPr>
        <w:ind w:firstLine="0"/>
        <w:jc w:val="center"/>
      </w:pPr>
    </w:p>
    <w:p w14:paraId="3748DE9B" w14:textId="77777777" w:rsidR="00253436" w:rsidRPr="00253436" w:rsidRDefault="00253436" w:rsidP="00253436">
      <w:pPr>
        <w:ind w:firstLine="0"/>
        <w:jc w:val="center"/>
      </w:pPr>
    </w:p>
    <w:p w14:paraId="0190B3EF" w14:textId="77777777" w:rsidR="00253436" w:rsidRPr="00253436" w:rsidRDefault="00253436" w:rsidP="00253436">
      <w:pPr>
        <w:ind w:firstLine="0"/>
        <w:jc w:val="center"/>
        <w:rPr>
          <w:b/>
        </w:rPr>
      </w:pPr>
      <w:r w:rsidRPr="00253436">
        <w:rPr>
          <w:b/>
        </w:rPr>
        <w:t xml:space="preserve">[Licenciatura em/ </w:t>
      </w:r>
      <w:r w:rsidR="00BF116E" w:rsidRPr="00BF116E">
        <w:rPr>
          <w:b/>
        </w:rPr>
        <w:t>Mestrado em</w:t>
      </w:r>
      <w:r w:rsidR="00BF116E">
        <w:rPr>
          <w:b/>
        </w:rPr>
        <w:t>/ Pós-graduação em/ Curso Técnico Superior Profissional de/ Ano Zero</w:t>
      </w:r>
      <w:r w:rsidRPr="00253436">
        <w:rPr>
          <w:b/>
        </w:rPr>
        <w:t>]</w:t>
      </w:r>
    </w:p>
    <w:p w14:paraId="27538036" w14:textId="77777777" w:rsidR="00253436" w:rsidRPr="00253436" w:rsidRDefault="00253436" w:rsidP="00253436">
      <w:pPr>
        <w:ind w:firstLine="0"/>
        <w:jc w:val="center"/>
      </w:pPr>
    </w:p>
    <w:p w14:paraId="496A6DC9" w14:textId="77777777" w:rsidR="00253436" w:rsidRPr="00253436" w:rsidRDefault="00253436" w:rsidP="00253436">
      <w:pPr>
        <w:ind w:firstLine="0"/>
        <w:jc w:val="center"/>
      </w:pPr>
      <w:r w:rsidRPr="00253436">
        <w:t>[Unidade Curricular]</w:t>
      </w:r>
    </w:p>
    <w:p w14:paraId="13029904" w14:textId="77777777" w:rsidR="00253436" w:rsidRPr="00253436" w:rsidRDefault="00253436" w:rsidP="00253436">
      <w:pPr>
        <w:ind w:firstLine="0"/>
        <w:jc w:val="center"/>
      </w:pPr>
    </w:p>
    <w:p w14:paraId="65B4FA47" w14:textId="77777777" w:rsidR="00253436" w:rsidRPr="00253436" w:rsidRDefault="00253436" w:rsidP="00253436">
      <w:pPr>
        <w:ind w:firstLine="0"/>
        <w:jc w:val="center"/>
      </w:pPr>
      <w:r>
        <w:t>Docente</w:t>
      </w:r>
      <w:r w:rsidRPr="00253436">
        <w:t>: Prof.(ª) Doutor(a) [Nome do Docente]</w:t>
      </w:r>
    </w:p>
    <w:p w14:paraId="6AF26F19" w14:textId="77777777" w:rsidR="00253436" w:rsidRPr="00253436" w:rsidRDefault="00253436" w:rsidP="00253436">
      <w:pPr>
        <w:ind w:firstLine="0"/>
        <w:jc w:val="center"/>
      </w:pPr>
    </w:p>
    <w:p w14:paraId="719D1534" w14:textId="77777777" w:rsidR="00253436" w:rsidRPr="00253436" w:rsidRDefault="00253436" w:rsidP="00253436">
      <w:pPr>
        <w:ind w:firstLine="0"/>
        <w:jc w:val="center"/>
      </w:pPr>
    </w:p>
    <w:p w14:paraId="32436726" w14:textId="77777777" w:rsidR="00253436" w:rsidRPr="00253436" w:rsidRDefault="00253436" w:rsidP="00253436">
      <w:pPr>
        <w:ind w:firstLine="0"/>
        <w:jc w:val="center"/>
      </w:pPr>
    </w:p>
    <w:p w14:paraId="5ED8EF00" w14:textId="77777777" w:rsidR="00253436" w:rsidRPr="00253436" w:rsidRDefault="00253436" w:rsidP="00253436">
      <w:pPr>
        <w:ind w:firstLine="0"/>
        <w:jc w:val="center"/>
      </w:pPr>
    </w:p>
    <w:p w14:paraId="4355B6CE" w14:textId="77777777" w:rsidR="00253436" w:rsidRPr="00253436" w:rsidRDefault="00253436" w:rsidP="00253436">
      <w:pPr>
        <w:ind w:firstLine="0"/>
        <w:jc w:val="center"/>
      </w:pPr>
    </w:p>
    <w:p w14:paraId="4A52D494" w14:textId="77777777" w:rsidR="00253436" w:rsidRPr="00253436" w:rsidRDefault="00253436" w:rsidP="00253436">
      <w:pPr>
        <w:ind w:firstLine="0"/>
        <w:jc w:val="center"/>
      </w:pPr>
    </w:p>
    <w:p w14:paraId="66B20023" w14:textId="77777777" w:rsidR="00253436" w:rsidRPr="00253436" w:rsidRDefault="00253436" w:rsidP="00253436">
      <w:pPr>
        <w:ind w:firstLine="0"/>
        <w:jc w:val="center"/>
      </w:pPr>
    </w:p>
    <w:p w14:paraId="55BC3EC4" w14:textId="77777777" w:rsidR="00253436" w:rsidRPr="00253436" w:rsidRDefault="00253436" w:rsidP="00253436">
      <w:pPr>
        <w:ind w:firstLine="0"/>
        <w:jc w:val="center"/>
      </w:pPr>
    </w:p>
    <w:p w14:paraId="31C0CF4E" w14:textId="77777777" w:rsidR="00FC30E3" w:rsidRPr="00D2675B" w:rsidRDefault="00FC30E3" w:rsidP="00CF3F99">
      <w:pPr>
        <w:ind w:firstLine="0"/>
        <w:jc w:val="center"/>
      </w:pPr>
    </w:p>
    <w:p w14:paraId="4CDD9E9B" w14:textId="77777777" w:rsidR="00FC30E3" w:rsidRPr="00D2675B" w:rsidRDefault="00BF39CB" w:rsidP="00CF3F99">
      <w:pPr>
        <w:ind w:firstLine="0"/>
        <w:jc w:val="center"/>
      </w:pPr>
      <w:r w:rsidRPr="00BF39CB">
        <w:t>Vila do Conde, [mês (extenso)] de [ano (algarismos)]</w:t>
      </w:r>
    </w:p>
    <w:p w14:paraId="6D1A6DC8" w14:textId="77777777" w:rsidR="008D0FCC" w:rsidRPr="00D2675B" w:rsidRDefault="008D0FCC" w:rsidP="00CF3F99">
      <w:pPr>
        <w:pStyle w:val="Title"/>
      </w:pPr>
      <w:r w:rsidRPr="00D2675B">
        <w:lastRenderedPageBreak/>
        <w:t>SUMÁRIO</w:t>
      </w:r>
    </w:p>
    <w:p w14:paraId="29F28AD1" w14:textId="77777777" w:rsidR="00B545D3" w:rsidRPr="00D2675B" w:rsidRDefault="00B545D3" w:rsidP="00083C9C">
      <w:pPr>
        <w:ind w:firstLine="0"/>
      </w:pPr>
    </w:p>
    <w:p w14:paraId="58C442D3" w14:textId="77777777" w:rsidR="001E0530" w:rsidRDefault="001E0530" w:rsidP="00E05575">
      <w:pPr>
        <w:ind w:firstLine="0"/>
      </w:pPr>
      <w:r w:rsidRPr="007A3642">
        <w:t>[Iniciar texto]</w:t>
      </w:r>
    </w:p>
    <w:p w14:paraId="7C447CC1" w14:textId="77777777" w:rsidR="007A7100" w:rsidRPr="007A7100" w:rsidRDefault="007A7100" w:rsidP="007A7100">
      <w:pPr>
        <w:ind w:firstLine="0"/>
      </w:pPr>
      <w:r>
        <w:t>[</w:t>
      </w:r>
      <w:r w:rsidRPr="007A7100">
        <w:t xml:space="preserve">Para elaboração automática do sumário consulte o “Tutorial do MS Word para a Elaboração de </w:t>
      </w:r>
      <w:r w:rsidR="009410DC">
        <w:t>Trabalhos Académicos”</w:t>
      </w:r>
      <w:r w:rsidR="00A21EFC">
        <w:t xml:space="preserve">. </w:t>
      </w:r>
      <w:r>
        <w:t xml:space="preserve">Para atualizar o </w:t>
      </w:r>
      <w:r w:rsidR="00A21EFC">
        <w:t xml:space="preserve">Sumário abaixo, alterar as designações das divisões nas páginas onde estas ocorrem, selecionar o sumário abaixo e clicar no lado direito do rato, selecionando a </w:t>
      </w:r>
      <w:proofErr w:type="gramStart"/>
      <w:r w:rsidR="00A21EFC">
        <w:t>opção Atualizar</w:t>
      </w:r>
      <w:proofErr w:type="gramEnd"/>
      <w:r w:rsidR="00A21EFC">
        <w:t xml:space="preserve"> campo</w:t>
      </w:r>
      <w:r w:rsidR="00805272">
        <w:t xml:space="preserve"> &gt; Atualizar todo o índice</w:t>
      </w:r>
      <w:r w:rsidR="00A21EFC">
        <w:t>, ou selecionar o menu Referências &gt; Índice &gt; Atualizar Índice, Atualizar todo o índice</w:t>
      </w:r>
      <w:r>
        <w:t>]</w:t>
      </w:r>
    </w:p>
    <w:p w14:paraId="6A72EBBA" w14:textId="77777777" w:rsidR="005D1639" w:rsidRPr="00D2675B" w:rsidRDefault="005D1639" w:rsidP="00AF22AE">
      <w:pPr>
        <w:ind w:firstLine="0"/>
      </w:pPr>
    </w:p>
    <w:p w14:paraId="55CA22E6" w14:textId="77777777" w:rsidR="00F85934" w:rsidRDefault="009B718E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63054865" w:history="1">
        <w:r w:rsidR="00F85934" w:rsidRPr="00A04D3D">
          <w:rPr>
            <w:rStyle w:val="Hyperlink"/>
            <w:noProof/>
          </w:rPr>
          <w:t>Introdução</w:t>
        </w:r>
        <w:r w:rsidR="00F85934">
          <w:rPr>
            <w:noProof/>
            <w:webHidden/>
          </w:rPr>
          <w:tab/>
        </w:r>
        <w:r w:rsidR="00F85934">
          <w:rPr>
            <w:noProof/>
            <w:webHidden/>
          </w:rPr>
          <w:fldChar w:fldCharType="begin"/>
        </w:r>
        <w:r w:rsidR="00F85934">
          <w:rPr>
            <w:noProof/>
            <w:webHidden/>
          </w:rPr>
          <w:instrText xml:space="preserve"> PAGEREF _Toc163054865 \h </w:instrText>
        </w:r>
        <w:r w:rsidR="00F85934">
          <w:rPr>
            <w:noProof/>
            <w:webHidden/>
          </w:rPr>
        </w:r>
        <w:r w:rsidR="00F85934">
          <w:rPr>
            <w:noProof/>
            <w:webHidden/>
          </w:rPr>
          <w:fldChar w:fldCharType="separate"/>
        </w:r>
        <w:r w:rsidR="00F85934">
          <w:rPr>
            <w:noProof/>
            <w:webHidden/>
          </w:rPr>
          <w:t>6</w:t>
        </w:r>
        <w:r w:rsidR="00F85934">
          <w:rPr>
            <w:noProof/>
            <w:webHidden/>
          </w:rPr>
          <w:fldChar w:fldCharType="end"/>
        </w:r>
      </w:hyperlink>
    </w:p>
    <w:p w14:paraId="46A9B3B6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66" w:history="1">
        <w:r w:rsidRPr="00A04D3D">
          <w:rPr>
            <w:rStyle w:val="Hyperlink"/>
            <w:noProof/>
            <w:spacing w:val="-20"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DIVISÃO de nível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602501" w14:textId="77777777" w:rsidR="00F85934" w:rsidRDefault="00F85934">
      <w:pPr>
        <w:pStyle w:val="TOC2"/>
        <w:tabs>
          <w:tab w:val="left" w:pos="681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67" w:history="1">
        <w:r w:rsidRPr="00A04D3D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de nível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789A0A" w14:textId="77777777" w:rsidR="00F85934" w:rsidRDefault="00F85934">
      <w:pPr>
        <w:pStyle w:val="TOC3"/>
        <w:tabs>
          <w:tab w:val="left" w:pos="1338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68" w:history="1">
        <w:r w:rsidRPr="00A04D3D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de nível 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BA4315" w14:textId="77777777" w:rsidR="00F85934" w:rsidRDefault="00F85934">
      <w:pPr>
        <w:pStyle w:val="TOC4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69" w:history="1">
        <w:r w:rsidRPr="00A04D3D">
          <w:rPr>
            <w:rStyle w:val="Hyperlink"/>
            <w:noProof/>
          </w:rPr>
          <w:t>1.1.1.1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de nível 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AC411E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0" w:history="1">
        <w:r w:rsidRPr="00A04D3D">
          <w:rPr>
            <w:rStyle w:val="Hyperlink"/>
            <w:noProof/>
            <w:spacing w:val="-20"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DIVISÃO 2 de nível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4AD01F" w14:textId="77777777" w:rsidR="00F85934" w:rsidRDefault="00F85934">
      <w:pPr>
        <w:pStyle w:val="TOC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71" w:history="1">
        <w:r w:rsidRPr="00A04D3D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2 de nível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1F2641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2" w:history="1">
        <w:r w:rsidRPr="00A04D3D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0B6227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3" w:history="1">
        <w:r w:rsidRPr="00A04D3D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C16A80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4" w:history="1">
        <w:r w:rsidRPr="00A04D3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1FA5C3" w14:textId="77777777" w:rsidR="00F85934" w:rsidRDefault="00F85934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75" w:history="1">
        <w:r w:rsidRPr="00A04D3D">
          <w:rPr>
            <w:rStyle w:val="Hyperlink"/>
            <w:noProof/>
          </w:rPr>
          <w:t>Anexo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A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–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[Designação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do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Anexo]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270DF1" w14:textId="77777777" w:rsidR="008D0FCC" w:rsidRPr="00D2675B" w:rsidRDefault="009B718E" w:rsidP="00AF22AE">
      <w:pPr>
        <w:ind w:firstLine="0"/>
      </w:pPr>
      <w:r>
        <w:fldChar w:fldCharType="end"/>
      </w:r>
    </w:p>
    <w:p w14:paraId="614ECA2A" w14:textId="77777777" w:rsidR="008D0FCC" w:rsidRPr="00D2675B" w:rsidRDefault="008D0FCC" w:rsidP="00AF22AE">
      <w:pPr>
        <w:ind w:firstLine="0"/>
      </w:pPr>
    </w:p>
    <w:p w14:paraId="26AE9184" w14:textId="77777777" w:rsidR="008D0FCC" w:rsidRPr="00D2675B" w:rsidRDefault="008D0FCC" w:rsidP="00AF22AE">
      <w:pPr>
        <w:ind w:firstLine="0"/>
      </w:pPr>
    </w:p>
    <w:p w14:paraId="121129C8" w14:textId="77777777" w:rsidR="008D0FCC" w:rsidRPr="00D2675B" w:rsidRDefault="008D0FCC" w:rsidP="00AF22AE">
      <w:pPr>
        <w:ind w:firstLine="0"/>
      </w:pPr>
    </w:p>
    <w:p w14:paraId="377C934E" w14:textId="77777777" w:rsidR="008D0FCC" w:rsidRPr="00D2675B" w:rsidRDefault="008D0FCC" w:rsidP="00AF22AE">
      <w:pPr>
        <w:ind w:firstLine="0"/>
      </w:pPr>
    </w:p>
    <w:p w14:paraId="412BF346" w14:textId="77777777" w:rsidR="00073081" w:rsidRPr="00D2675B" w:rsidRDefault="00073081" w:rsidP="00AF22AE">
      <w:pPr>
        <w:ind w:firstLine="0"/>
      </w:pPr>
    </w:p>
    <w:p w14:paraId="4E209966" w14:textId="77777777" w:rsidR="00073081" w:rsidRPr="00D2675B" w:rsidRDefault="00073081" w:rsidP="00AF22AE">
      <w:pPr>
        <w:ind w:firstLine="0"/>
      </w:pPr>
    </w:p>
    <w:p w14:paraId="53A9B725" w14:textId="77777777" w:rsidR="00073081" w:rsidRPr="00D2675B" w:rsidRDefault="00073081" w:rsidP="00AF22AE">
      <w:pPr>
        <w:ind w:firstLine="0"/>
      </w:pPr>
    </w:p>
    <w:p w14:paraId="30E3DF28" w14:textId="77777777" w:rsidR="00073081" w:rsidRPr="00D2675B" w:rsidRDefault="00073081" w:rsidP="00AF22AE">
      <w:pPr>
        <w:ind w:firstLine="0"/>
      </w:pPr>
    </w:p>
    <w:p w14:paraId="30F4DDC5" w14:textId="77777777" w:rsidR="00073081" w:rsidRPr="00D2675B" w:rsidRDefault="00073081" w:rsidP="00AF22AE">
      <w:pPr>
        <w:ind w:firstLine="0"/>
      </w:pPr>
    </w:p>
    <w:p w14:paraId="3CEC990C" w14:textId="77777777" w:rsidR="00A05C70" w:rsidRDefault="00A05C70">
      <w:pPr>
        <w:spacing w:after="200" w:line="276" w:lineRule="auto"/>
        <w:ind w:firstLine="0"/>
        <w:jc w:val="left"/>
      </w:pPr>
      <w:r>
        <w:br w:type="page"/>
      </w:r>
    </w:p>
    <w:p w14:paraId="5BB829F7" w14:textId="77777777" w:rsidR="00073081" w:rsidRPr="00BC0BE8" w:rsidRDefault="00073081" w:rsidP="00BC0BE8">
      <w:pPr>
        <w:ind w:firstLine="0"/>
        <w:rPr>
          <w:b/>
        </w:rPr>
      </w:pPr>
      <w:bookmarkStart w:id="0" w:name="_Toc161826895"/>
      <w:bookmarkStart w:id="1" w:name="_Toc161828581"/>
      <w:r w:rsidRPr="00BC0BE8">
        <w:rPr>
          <w:b/>
        </w:rPr>
        <w:lastRenderedPageBreak/>
        <w:t xml:space="preserve">Lista de </w:t>
      </w:r>
      <w:r w:rsidR="004C2D0A" w:rsidRPr="00BC0BE8">
        <w:rPr>
          <w:b/>
        </w:rPr>
        <w:t>[</w:t>
      </w:r>
      <w:r w:rsidRPr="00BC0BE8">
        <w:rPr>
          <w:b/>
        </w:rPr>
        <w:t>tabelas</w:t>
      </w:r>
      <w:r w:rsidR="004C2D0A" w:rsidRPr="00BC0BE8">
        <w:rPr>
          <w:b/>
        </w:rPr>
        <w:t>] ou [</w:t>
      </w:r>
      <w:r w:rsidR="00DD042D" w:rsidRPr="00BC0BE8">
        <w:rPr>
          <w:b/>
        </w:rPr>
        <w:t>ilustrações</w:t>
      </w:r>
      <w:r w:rsidR="004C2D0A" w:rsidRPr="00BC0BE8">
        <w:rPr>
          <w:b/>
        </w:rPr>
        <w:t>] ou [</w:t>
      </w:r>
      <w:r w:rsidR="00DD042D" w:rsidRPr="00BC0BE8">
        <w:rPr>
          <w:b/>
        </w:rPr>
        <w:t>siglas</w:t>
      </w:r>
      <w:r w:rsidR="004C2D0A" w:rsidRPr="00BC0BE8">
        <w:rPr>
          <w:b/>
        </w:rPr>
        <w:t>]</w:t>
      </w:r>
      <w:bookmarkEnd w:id="0"/>
      <w:bookmarkEnd w:id="1"/>
    </w:p>
    <w:p w14:paraId="432EC2F2" w14:textId="77777777" w:rsidR="00DD042D" w:rsidRPr="00D2675B" w:rsidRDefault="00DD042D" w:rsidP="00C80E4C"/>
    <w:p w14:paraId="73F98C10" w14:textId="77777777" w:rsidR="001E0530" w:rsidRPr="00D2675B" w:rsidRDefault="001E0530" w:rsidP="007A3642">
      <w:pPr>
        <w:ind w:firstLine="0"/>
      </w:pPr>
      <w:r w:rsidRPr="00D2675B">
        <w:t>[Iniciar texto]</w:t>
      </w:r>
    </w:p>
    <w:p w14:paraId="477F2CF6" w14:textId="77777777" w:rsidR="00727FD9" w:rsidRPr="00D2675B" w:rsidRDefault="00727FD9" w:rsidP="007A3642">
      <w:pPr>
        <w:ind w:firstLine="0"/>
      </w:pPr>
      <w:r w:rsidRPr="00D2675B">
        <w:t xml:space="preserve">[Para elaboração automática das listas consulte o </w:t>
      </w:r>
      <w:r w:rsidR="00E272DA" w:rsidRPr="00D2675B">
        <w:t>“</w:t>
      </w:r>
      <w:r w:rsidR="004D2878">
        <w:t>Tutorial do MS Word para a E</w:t>
      </w:r>
      <w:r w:rsidRPr="00D2675B">
        <w:t>laboração d</w:t>
      </w:r>
      <w:r w:rsidR="003E3491" w:rsidRPr="00D2675B">
        <w:t>e</w:t>
      </w:r>
      <w:r w:rsidRPr="00D2675B">
        <w:t xml:space="preserve"> </w:t>
      </w:r>
      <w:r w:rsidR="002517C6">
        <w:t>Trabalhos Académicos</w:t>
      </w:r>
      <w:r w:rsidR="00E272DA" w:rsidRPr="00D2675B">
        <w:t>”</w:t>
      </w:r>
      <w:r w:rsidR="006544E0">
        <w:t xml:space="preserve">. </w:t>
      </w:r>
      <w:r w:rsidR="00C9162F">
        <w:t xml:space="preserve">Para inserir uma legenda numa figura, colocar o cursor abaixo da figura e selecionar o menu Referências &gt; Legendas &gt; Inserir Legenda. </w:t>
      </w:r>
      <w:r w:rsidR="006544E0">
        <w:t>Para atualizar a lista abaixo, selecionar a lista</w:t>
      </w:r>
      <w:r w:rsidR="007C7E9F">
        <w:t xml:space="preserve"> e n</w:t>
      </w:r>
      <w:r w:rsidR="006544E0">
        <w:t>o menu Referências</w:t>
      </w:r>
      <w:r w:rsidR="00C9162F">
        <w:t xml:space="preserve"> &gt; Legendas &gt; Atualizar índice</w:t>
      </w:r>
      <w:r w:rsidR="007C7E9F">
        <w:t>.</w:t>
      </w:r>
      <w:r w:rsidRPr="00D2675B">
        <w:t>]</w:t>
      </w:r>
    </w:p>
    <w:p w14:paraId="74ECA976" w14:textId="77777777" w:rsidR="00DD042D" w:rsidRPr="00D2675B" w:rsidRDefault="00DD042D" w:rsidP="00D21BB2">
      <w:pPr>
        <w:ind w:firstLine="0"/>
      </w:pPr>
    </w:p>
    <w:p w14:paraId="362E1ABD" w14:textId="77777777" w:rsidR="00F85934" w:rsidRDefault="00083C9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63054856" w:history="1">
        <w:r w:rsidR="00F85934" w:rsidRPr="006234F5">
          <w:rPr>
            <w:rStyle w:val="Hyperlink"/>
            <w:noProof/>
          </w:rPr>
          <w:t>Figura 1 – O Passageiro #2</w:t>
        </w:r>
        <w:r w:rsidR="00F85934">
          <w:rPr>
            <w:noProof/>
            <w:webHidden/>
          </w:rPr>
          <w:tab/>
        </w:r>
        <w:r w:rsidR="00F85934">
          <w:rPr>
            <w:noProof/>
            <w:webHidden/>
          </w:rPr>
          <w:fldChar w:fldCharType="begin"/>
        </w:r>
        <w:r w:rsidR="00F85934">
          <w:rPr>
            <w:noProof/>
            <w:webHidden/>
          </w:rPr>
          <w:instrText xml:space="preserve"> PAGEREF _Toc163054856 \h </w:instrText>
        </w:r>
        <w:r w:rsidR="00F85934">
          <w:rPr>
            <w:noProof/>
            <w:webHidden/>
          </w:rPr>
        </w:r>
        <w:r w:rsidR="00F85934">
          <w:rPr>
            <w:noProof/>
            <w:webHidden/>
          </w:rPr>
          <w:fldChar w:fldCharType="separate"/>
        </w:r>
        <w:r w:rsidR="00F85934">
          <w:rPr>
            <w:noProof/>
            <w:webHidden/>
          </w:rPr>
          <w:t>7</w:t>
        </w:r>
        <w:r w:rsidR="00F85934">
          <w:rPr>
            <w:noProof/>
            <w:webHidden/>
          </w:rPr>
          <w:fldChar w:fldCharType="end"/>
        </w:r>
      </w:hyperlink>
    </w:p>
    <w:p w14:paraId="21C49CB4" w14:textId="77777777" w:rsidR="00DD042D" w:rsidRDefault="00083C9C" w:rsidP="00D21BB2">
      <w:pPr>
        <w:ind w:firstLine="0"/>
      </w:pPr>
      <w:r>
        <w:fldChar w:fldCharType="end"/>
      </w:r>
    </w:p>
    <w:p w14:paraId="0EBC6947" w14:textId="77777777" w:rsidR="007A0869" w:rsidRDefault="007A0869" w:rsidP="00D21BB2">
      <w:pPr>
        <w:ind w:firstLine="0"/>
      </w:pPr>
    </w:p>
    <w:p w14:paraId="6D1F91FF" w14:textId="77777777" w:rsidR="007A0869" w:rsidRDefault="007A0869" w:rsidP="00D21BB2">
      <w:pPr>
        <w:ind w:firstLine="0"/>
      </w:pPr>
    </w:p>
    <w:p w14:paraId="6F30CF3B" w14:textId="77777777" w:rsidR="007A0869" w:rsidRDefault="007A0869" w:rsidP="00D21BB2">
      <w:pPr>
        <w:ind w:firstLine="0"/>
      </w:pPr>
    </w:p>
    <w:p w14:paraId="3E8B0458" w14:textId="77777777" w:rsidR="007A0869" w:rsidRDefault="007A0869" w:rsidP="00D21BB2">
      <w:pPr>
        <w:ind w:firstLine="0"/>
      </w:pPr>
    </w:p>
    <w:p w14:paraId="76326BD2" w14:textId="77777777" w:rsidR="007A0869" w:rsidRDefault="007A0869" w:rsidP="00D21BB2">
      <w:pPr>
        <w:ind w:firstLine="0"/>
      </w:pPr>
    </w:p>
    <w:p w14:paraId="075F5EEA" w14:textId="77777777" w:rsidR="007A0869" w:rsidRDefault="007A0869" w:rsidP="00D21BB2">
      <w:pPr>
        <w:ind w:firstLine="0"/>
      </w:pPr>
    </w:p>
    <w:p w14:paraId="70C8E1A4" w14:textId="77777777" w:rsidR="007A0869" w:rsidRDefault="007A0869" w:rsidP="00D21BB2">
      <w:pPr>
        <w:ind w:firstLine="0"/>
      </w:pPr>
    </w:p>
    <w:p w14:paraId="658537FA" w14:textId="77777777" w:rsidR="007A0869" w:rsidRDefault="007A0869" w:rsidP="00D21BB2">
      <w:pPr>
        <w:ind w:firstLine="0"/>
      </w:pPr>
    </w:p>
    <w:p w14:paraId="42C16523" w14:textId="77777777" w:rsidR="007A0869" w:rsidRDefault="007A0869" w:rsidP="00D21BB2">
      <w:pPr>
        <w:ind w:firstLine="0"/>
      </w:pPr>
    </w:p>
    <w:p w14:paraId="1051B819" w14:textId="77777777" w:rsidR="007A0869" w:rsidRDefault="007A0869" w:rsidP="00D21BB2">
      <w:pPr>
        <w:ind w:firstLine="0"/>
      </w:pPr>
    </w:p>
    <w:p w14:paraId="2A105C64" w14:textId="77777777" w:rsidR="007A0869" w:rsidRDefault="007A0869" w:rsidP="00D21BB2">
      <w:pPr>
        <w:ind w:firstLine="0"/>
      </w:pPr>
    </w:p>
    <w:p w14:paraId="50B542D7" w14:textId="77777777" w:rsidR="007A0869" w:rsidRDefault="007A0869" w:rsidP="00D21BB2">
      <w:pPr>
        <w:ind w:firstLine="0"/>
      </w:pPr>
    </w:p>
    <w:p w14:paraId="54D21C21" w14:textId="77777777" w:rsidR="007A0869" w:rsidRDefault="007A0869" w:rsidP="00D21BB2">
      <w:pPr>
        <w:ind w:firstLine="0"/>
      </w:pPr>
    </w:p>
    <w:p w14:paraId="1B8DF8A7" w14:textId="77777777" w:rsidR="007A0869" w:rsidRDefault="007A0869" w:rsidP="00D21BB2">
      <w:pPr>
        <w:ind w:firstLine="0"/>
      </w:pPr>
    </w:p>
    <w:p w14:paraId="3088F044" w14:textId="77777777" w:rsidR="007A0869" w:rsidRDefault="007A0869" w:rsidP="00D21BB2">
      <w:pPr>
        <w:ind w:firstLine="0"/>
      </w:pPr>
    </w:p>
    <w:p w14:paraId="10763321" w14:textId="77777777" w:rsidR="007A0869" w:rsidRDefault="007A0869" w:rsidP="00D21BB2">
      <w:pPr>
        <w:ind w:firstLine="0"/>
      </w:pPr>
    </w:p>
    <w:p w14:paraId="219424F9" w14:textId="77777777" w:rsidR="007A0869" w:rsidRDefault="007A0869" w:rsidP="00D21BB2">
      <w:pPr>
        <w:ind w:firstLine="0"/>
      </w:pPr>
    </w:p>
    <w:p w14:paraId="4B5B2FD6" w14:textId="77777777" w:rsidR="007A0869" w:rsidRDefault="007A0869" w:rsidP="00D21BB2">
      <w:pPr>
        <w:ind w:firstLine="0"/>
      </w:pPr>
    </w:p>
    <w:p w14:paraId="0446F43F" w14:textId="77777777" w:rsidR="00FD1890" w:rsidRDefault="00DD042D" w:rsidP="007A3642">
      <w:pPr>
        <w:jc w:val="right"/>
      </w:pPr>
      <w:r w:rsidRPr="00D2675B">
        <w:t xml:space="preserve">[Eliminar esta </w:t>
      </w:r>
      <w:r w:rsidR="000C57F1">
        <w:t>página</w:t>
      </w:r>
      <w:r w:rsidRPr="00D2675B">
        <w:t xml:space="preserve"> se não aplicável o elemento Listas]</w:t>
      </w:r>
    </w:p>
    <w:p w14:paraId="3114BDA6" w14:textId="77777777" w:rsidR="009D411A" w:rsidRDefault="00FD1890">
      <w:pPr>
        <w:spacing w:after="200" w:line="276" w:lineRule="auto"/>
        <w:ind w:firstLine="0"/>
        <w:jc w:val="left"/>
        <w:sectPr w:rsidR="009D411A" w:rsidSect="0029126B">
          <w:footerReference w:type="default" r:id="rId11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  <w:r>
        <w:br w:type="page"/>
      </w:r>
    </w:p>
    <w:p w14:paraId="03BC5BF4" w14:textId="77777777" w:rsidR="00073081" w:rsidRPr="00E05575" w:rsidRDefault="00364CF6" w:rsidP="00141832">
      <w:pPr>
        <w:pStyle w:val="Title"/>
        <w:outlineLvl w:val="0"/>
      </w:pPr>
      <w:bookmarkStart w:id="2" w:name="_Toc162346970"/>
      <w:bookmarkStart w:id="3" w:name="_Toc162365369"/>
      <w:bookmarkStart w:id="4" w:name="_Toc163054865"/>
      <w:r w:rsidRPr="00E05575">
        <w:lastRenderedPageBreak/>
        <w:t>Introdução</w:t>
      </w:r>
      <w:bookmarkEnd w:id="2"/>
      <w:bookmarkEnd w:id="3"/>
      <w:bookmarkEnd w:id="4"/>
    </w:p>
    <w:p w14:paraId="6C206087" w14:textId="77777777" w:rsidR="00413A08" w:rsidRDefault="00413A08" w:rsidP="00C80E4C"/>
    <w:p w14:paraId="3124006C" w14:textId="77777777" w:rsidR="005D1639" w:rsidRPr="00D2675B" w:rsidRDefault="005D1639" w:rsidP="00C80E4C">
      <w:r w:rsidRPr="00D2675B">
        <w:t>[Iniciar texto</w:t>
      </w:r>
      <w:r w:rsidR="00D2675B">
        <w:t>, primeira página com numeração visível</w:t>
      </w:r>
      <w:r w:rsidRPr="00D2675B">
        <w:t>]</w:t>
      </w:r>
    </w:p>
    <w:p w14:paraId="4D30FFEF" w14:textId="77777777" w:rsidR="00073081" w:rsidRDefault="00073081" w:rsidP="00C80E4C"/>
    <w:p w14:paraId="6BD73F59" w14:textId="77777777" w:rsidR="000672BF" w:rsidRDefault="000672BF" w:rsidP="00C80E4C"/>
    <w:p w14:paraId="3BA63D22" w14:textId="77777777" w:rsidR="000672BF" w:rsidRDefault="000672BF" w:rsidP="00C80E4C"/>
    <w:p w14:paraId="7384084E" w14:textId="77777777" w:rsidR="000672BF" w:rsidRDefault="000672BF" w:rsidP="00C80E4C"/>
    <w:p w14:paraId="2B3F9910" w14:textId="77777777" w:rsidR="000672BF" w:rsidRDefault="000672BF" w:rsidP="00C80E4C"/>
    <w:p w14:paraId="41DFD6E6" w14:textId="77777777" w:rsidR="000672BF" w:rsidRDefault="000672BF" w:rsidP="00C80E4C"/>
    <w:p w14:paraId="43441876" w14:textId="77777777" w:rsidR="000672BF" w:rsidRDefault="000672BF" w:rsidP="00C80E4C"/>
    <w:p w14:paraId="266B37B7" w14:textId="77777777" w:rsidR="000672BF" w:rsidRDefault="000672BF" w:rsidP="00C80E4C"/>
    <w:p w14:paraId="7A4540F1" w14:textId="77777777" w:rsidR="000672BF" w:rsidRDefault="000672BF" w:rsidP="00C80E4C"/>
    <w:p w14:paraId="4DD9591B" w14:textId="77777777" w:rsidR="000672BF" w:rsidRDefault="000672BF" w:rsidP="00C80E4C"/>
    <w:p w14:paraId="263C4EE1" w14:textId="77777777" w:rsidR="000672BF" w:rsidRDefault="000672BF" w:rsidP="00C80E4C"/>
    <w:p w14:paraId="72AAE10E" w14:textId="77777777" w:rsidR="000672BF" w:rsidRDefault="000672BF" w:rsidP="00C80E4C"/>
    <w:p w14:paraId="2088D5B1" w14:textId="77777777" w:rsidR="000672BF" w:rsidRDefault="000672BF" w:rsidP="00C80E4C"/>
    <w:p w14:paraId="3C7AA7AA" w14:textId="77777777" w:rsidR="000672BF" w:rsidRDefault="000672BF" w:rsidP="00C80E4C"/>
    <w:p w14:paraId="487EFFB8" w14:textId="77777777" w:rsidR="000672BF" w:rsidRDefault="000672BF" w:rsidP="00C80E4C"/>
    <w:p w14:paraId="4B252350" w14:textId="77777777" w:rsidR="000672BF" w:rsidRDefault="000672BF" w:rsidP="00C80E4C"/>
    <w:p w14:paraId="6AC89C5C" w14:textId="77777777" w:rsidR="000672BF" w:rsidRDefault="000672BF" w:rsidP="00C80E4C"/>
    <w:p w14:paraId="2D236FA2" w14:textId="77777777" w:rsidR="000672BF" w:rsidRDefault="000672BF" w:rsidP="00C80E4C"/>
    <w:p w14:paraId="437E5738" w14:textId="77777777" w:rsidR="000672BF" w:rsidRDefault="000672BF" w:rsidP="00C80E4C"/>
    <w:p w14:paraId="60E4D01D" w14:textId="77777777" w:rsidR="000672BF" w:rsidRDefault="000672BF" w:rsidP="00C80E4C"/>
    <w:p w14:paraId="4510E165" w14:textId="77777777" w:rsidR="000672BF" w:rsidRDefault="000672BF" w:rsidP="00C80E4C"/>
    <w:p w14:paraId="33A3B902" w14:textId="77777777" w:rsidR="000672BF" w:rsidRDefault="000672BF" w:rsidP="00C80E4C"/>
    <w:p w14:paraId="2AFD48FC" w14:textId="77777777" w:rsidR="000672BF" w:rsidRDefault="000672BF" w:rsidP="00C80E4C"/>
    <w:p w14:paraId="51E5BB6B" w14:textId="77777777" w:rsidR="000672BF" w:rsidRDefault="000672BF" w:rsidP="00C80E4C"/>
    <w:p w14:paraId="7553E9D6" w14:textId="77777777" w:rsidR="000672BF" w:rsidRDefault="000672BF" w:rsidP="00C80E4C"/>
    <w:p w14:paraId="2F3E9B26" w14:textId="77777777" w:rsidR="000672BF" w:rsidRPr="00D2675B" w:rsidRDefault="000672BF" w:rsidP="00C80E4C"/>
    <w:p w14:paraId="0FD2C392" w14:textId="77777777" w:rsidR="00323365" w:rsidRDefault="00323365" w:rsidP="00C80E4C">
      <w:bookmarkStart w:id="5" w:name="_Toc161828582"/>
      <w:r>
        <w:br w:type="page"/>
      </w:r>
    </w:p>
    <w:p w14:paraId="23A56573" w14:textId="77777777" w:rsidR="00073081" w:rsidRDefault="00A245ED" w:rsidP="00BC0BE8">
      <w:pPr>
        <w:pStyle w:val="Heading1"/>
      </w:pPr>
      <w:bookmarkStart w:id="6" w:name="_Toc162346971"/>
      <w:bookmarkStart w:id="7" w:name="_Toc162365370"/>
      <w:bookmarkStart w:id="8" w:name="_Toc163054866"/>
      <w:r w:rsidRPr="00BC0BE8">
        <w:lastRenderedPageBreak/>
        <w:t>[DESIGNAÇÃO DA DIVISÃO</w:t>
      </w:r>
      <w:r w:rsidR="00C80E4C" w:rsidRPr="00BC0BE8">
        <w:t xml:space="preserve"> de nível </w:t>
      </w:r>
      <w:r w:rsidR="00643D5E">
        <w:t>1</w:t>
      </w:r>
      <w:r w:rsidRPr="00BC0BE8">
        <w:t>]</w:t>
      </w:r>
      <w:bookmarkEnd w:id="5"/>
      <w:bookmarkEnd w:id="6"/>
      <w:bookmarkEnd w:id="7"/>
      <w:bookmarkEnd w:id="8"/>
    </w:p>
    <w:p w14:paraId="1B31A31A" w14:textId="77777777" w:rsidR="00A80331" w:rsidRPr="00A80331" w:rsidRDefault="00A80331" w:rsidP="00A80331"/>
    <w:p w14:paraId="5A4AEA5F" w14:textId="77777777" w:rsidR="00676FC6" w:rsidRPr="00C80E4C" w:rsidRDefault="00676FC6" w:rsidP="00C80E4C">
      <w:r w:rsidRPr="00C80E4C">
        <w:t>[Iniciar texto do corpo do trabalho]</w:t>
      </w:r>
    </w:p>
    <w:p w14:paraId="070E14C2" w14:textId="77777777" w:rsidR="00487868" w:rsidRDefault="00487868" w:rsidP="00C80E4C"/>
    <w:p w14:paraId="423F0C93" w14:textId="77777777" w:rsidR="00C80E4C" w:rsidRDefault="00C80E4C" w:rsidP="00C80E4C">
      <w:pPr>
        <w:pStyle w:val="Heading2"/>
      </w:pPr>
      <w:bookmarkStart w:id="9" w:name="_Toc162346972"/>
      <w:bookmarkStart w:id="10" w:name="_Toc162365371"/>
      <w:bookmarkStart w:id="11" w:name="_Toc163054867"/>
      <w:r>
        <w:t xml:space="preserve">[Designação da </w:t>
      </w:r>
      <w:r w:rsidR="00643D5E">
        <w:t>sub</w:t>
      </w:r>
      <w:r>
        <w:t xml:space="preserve">divisão de nível </w:t>
      </w:r>
      <w:r w:rsidR="00643D5E">
        <w:t>2</w:t>
      </w:r>
      <w:r w:rsidRPr="00C80E4C">
        <w:t>]</w:t>
      </w:r>
      <w:bookmarkEnd w:id="9"/>
      <w:bookmarkEnd w:id="10"/>
      <w:bookmarkEnd w:id="11"/>
    </w:p>
    <w:p w14:paraId="07D242CA" w14:textId="77777777" w:rsidR="00A80331" w:rsidRPr="00A80331" w:rsidRDefault="00A80331" w:rsidP="00A80331"/>
    <w:p w14:paraId="2858FBA0" w14:textId="77777777" w:rsidR="005D1639" w:rsidRDefault="005D1639" w:rsidP="00C80E4C">
      <w:r w:rsidRPr="00D2675B">
        <w:t>[Iniciar texto</w:t>
      </w:r>
      <w:r w:rsidR="00676FC6">
        <w:t>]</w:t>
      </w:r>
    </w:p>
    <w:p w14:paraId="78BA0476" w14:textId="77777777" w:rsidR="00C80E4C" w:rsidRDefault="00C80E4C" w:rsidP="00C80E4C"/>
    <w:p w14:paraId="134A0CD2" w14:textId="77777777" w:rsidR="00C80E4C" w:rsidRDefault="00C80E4C" w:rsidP="00C80E4C">
      <w:pPr>
        <w:pStyle w:val="Heading3"/>
      </w:pPr>
      <w:bookmarkStart w:id="12" w:name="_Toc162346973"/>
      <w:bookmarkStart w:id="13" w:name="_Toc162365372"/>
      <w:bookmarkStart w:id="14" w:name="_Toc163054868"/>
      <w:r>
        <w:t>[</w:t>
      </w:r>
      <w:r w:rsidRPr="00C80E4C">
        <w:t xml:space="preserve">Designação da </w:t>
      </w:r>
      <w:r w:rsidR="00643D5E">
        <w:t>sub</w:t>
      </w:r>
      <w:r w:rsidRPr="00C80E4C">
        <w:t xml:space="preserve">divisão de nível </w:t>
      </w:r>
      <w:r w:rsidR="00643D5E">
        <w:t>3</w:t>
      </w:r>
      <w:r w:rsidRPr="00C80E4C">
        <w:t>]</w:t>
      </w:r>
      <w:bookmarkEnd w:id="12"/>
      <w:bookmarkEnd w:id="13"/>
      <w:bookmarkEnd w:id="14"/>
    </w:p>
    <w:p w14:paraId="1ADA81A0" w14:textId="77777777" w:rsidR="00A80331" w:rsidRPr="00A80331" w:rsidRDefault="00A80331" w:rsidP="00A80331"/>
    <w:p w14:paraId="4BAB867B" w14:textId="77777777" w:rsidR="00C80E4C" w:rsidRDefault="00C80E4C" w:rsidP="00C80E4C">
      <w:r w:rsidRPr="00D2675B">
        <w:t>[Iniciar texto</w:t>
      </w:r>
      <w:r>
        <w:t>]</w:t>
      </w:r>
    </w:p>
    <w:p w14:paraId="0E52EEBC" w14:textId="77777777" w:rsidR="00C80E4C" w:rsidRDefault="00C80E4C" w:rsidP="00C80E4C"/>
    <w:p w14:paraId="1E9D51CE" w14:textId="77777777" w:rsidR="00C80E4C" w:rsidRDefault="00C80E4C" w:rsidP="00C80E4C">
      <w:pPr>
        <w:pStyle w:val="Heading4"/>
      </w:pPr>
      <w:bookmarkStart w:id="15" w:name="_Toc162346974"/>
      <w:bookmarkStart w:id="16" w:name="_Toc162365373"/>
      <w:bookmarkStart w:id="17" w:name="_Toc163054869"/>
      <w:r>
        <w:t>[</w:t>
      </w:r>
      <w:r w:rsidRPr="00C80E4C">
        <w:t xml:space="preserve">Designação da </w:t>
      </w:r>
      <w:r w:rsidR="00643D5E">
        <w:t>sub</w:t>
      </w:r>
      <w:r w:rsidRPr="00C80E4C">
        <w:t xml:space="preserve">divisão de nível </w:t>
      </w:r>
      <w:r w:rsidR="00643D5E">
        <w:t>4</w:t>
      </w:r>
      <w:r w:rsidRPr="00C80E4C">
        <w:t>]</w:t>
      </w:r>
      <w:bookmarkEnd w:id="15"/>
      <w:bookmarkEnd w:id="16"/>
      <w:bookmarkEnd w:id="17"/>
    </w:p>
    <w:p w14:paraId="14580575" w14:textId="77777777" w:rsidR="00A80331" w:rsidRPr="00A80331" w:rsidRDefault="00A80331" w:rsidP="00A80331"/>
    <w:p w14:paraId="0FD62722" w14:textId="77777777" w:rsidR="00C80E4C" w:rsidRDefault="00C80E4C" w:rsidP="00C80E4C">
      <w:r w:rsidRPr="00D2675B">
        <w:t>[Iniciar texto</w:t>
      </w:r>
      <w:r>
        <w:t>]</w:t>
      </w:r>
    </w:p>
    <w:p w14:paraId="25A7FDB9" w14:textId="77777777" w:rsidR="009B718E" w:rsidRDefault="009B718E" w:rsidP="00C80E4C"/>
    <w:p w14:paraId="38BD68CA" w14:textId="77777777" w:rsidR="00C80E4C" w:rsidRDefault="00C80E4C" w:rsidP="00C80E4C">
      <w:pPr>
        <w:pStyle w:val="Heading1"/>
      </w:pPr>
      <w:bookmarkStart w:id="18" w:name="_Toc162346975"/>
      <w:bookmarkStart w:id="19" w:name="_Toc162365374"/>
      <w:bookmarkStart w:id="20" w:name="_Toc163054870"/>
      <w:r w:rsidRPr="00C80E4C">
        <w:t>[DESIGNAÇÃO DA DIVISÃO</w:t>
      </w:r>
      <w:r>
        <w:t xml:space="preserve"> </w:t>
      </w:r>
      <w:r w:rsidR="00E77DBD">
        <w:t xml:space="preserve">2 </w:t>
      </w:r>
      <w:r>
        <w:t xml:space="preserve">de nível </w:t>
      </w:r>
      <w:r w:rsidR="00643D5E">
        <w:t>1</w:t>
      </w:r>
      <w:r w:rsidRPr="00C80E4C">
        <w:t>]</w:t>
      </w:r>
      <w:bookmarkEnd w:id="18"/>
      <w:bookmarkEnd w:id="19"/>
      <w:bookmarkEnd w:id="20"/>
    </w:p>
    <w:p w14:paraId="5569EB44" w14:textId="77777777" w:rsidR="00A80331" w:rsidRPr="00A80331" w:rsidRDefault="00A80331" w:rsidP="00A80331"/>
    <w:p w14:paraId="5B738065" w14:textId="77777777" w:rsidR="00C80E4C" w:rsidRDefault="00C80E4C" w:rsidP="00C80E4C">
      <w:r w:rsidRPr="00D2675B">
        <w:t>[Iniciar texto</w:t>
      </w:r>
      <w:r>
        <w:t>]</w:t>
      </w:r>
    </w:p>
    <w:p w14:paraId="791183B8" w14:textId="77777777" w:rsidR="00643D5E" w:rsidRDefault="00643D5E" w:rsidP="00C80E4C"/>
    <w:p w14:paraId="2FF732AA" w14:textId="77777777" w:rsidR="00C80E4C" w:rsidRDefault="00C80E4C" w:rsidP="00C80E4C">
      <w:pPr>
        <w:pStyle w:val="Heading2"/>
      </w:pPr>
      <w:bookmarkStart w:id="21" w:name="_Toc162346976"/>
      <w:bookmarkStart w:id="22" w:name="_Toc162365375"/>
      <w:bookmarkStart w:id="23" w:name="_Toc163054871"/>
      <w:r>
        <w:t xml:space="preserve">[Designação da </w:t>
      </w:r>
      <w:r w:rsidR="00643D5E">
        <w:t>sub</w:t>
      </w:r>
      <w:r>
        <w:t xml:space="preserve">divisão </w:t>
      </w:r>
      <w:r w:rsidR="00E77DBD">
        <w:t xml:space="preserve">2 </w:t>
      </w:r>
      <w:r>
        <w:t xml:space="preserve">de nível </w:t>
      </w:r>
      <w:r w:rsidR="00643D5E">
        <w:t>2</w:t>
      </w:r>
      <w:r w:rsidRPr="00C80E4C">
        <w:t>]</w:t>
      </w:r>
      <w:bookmarkEnd w:id="21"/>
      <w:bookmarkEnd w:id="22"/>
      <w:bookmarkEnd w:id="23"/>
    </w:p>
    <w:p w14:paraId="395F7129" w14:textId="77777777" w:rsidR="00A80331" w:rsidRPr="00A80331" w:rsidRDefault="00A80331" w:rsidP="00A80331"/>
    <w:p w14:paraId="1D84FDB9" w14:textId="77777777" w:rsidR="00433F03" w:rsidRDefault="00C80E4C" w:rsidP="00433F03">
      <w:r w:rsidRPr="00D2675B">
        <w:t>[Iniciar texto</w:t>
      </w:r>
      <w:r>
        <w:t>]</w:t>
      </w:r>
    </w:p>
    <w:p w14:paraId="12067528" w14:textId="77777777" w:rsidR="00577FDF" w:rsidRDefault="008E3596" w:rsidP="008E3596">
      <w:pPr>
        <w:ind w:firstLine="0"/>
        <w:jc w:val="center"/>
      </w:pPr>
      <w:r>
        <w:rPr>
          <w:noProof/>
          <w:lang w:eastAsia="pt-PT"/>
        </w:rPr>
        <w:drawing>
          <wp:inline distT="0" distB="0" distL="0" distR="0" wp14:anchorId="5860FB84" wp14:editId="1B9DED91">
            <wp:extent cx="1310774" cy="1763823"/>
            <wp:effectExtent l="0" t="0" r="381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673" cy="177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35EF" w14:textId="77777777" w:rsidR="00F75402" w:rsidRDefault="00F75402" w:rsidP="00F75402">
      <w:r>
        <w:t xml:space="preserve">Fonte: </w:t>
      </w:r>
      <w:r>
        <w:fldChar w:fldCharType="begin"/>
      </w:r>
      <w:r>
        <w:instrText xml:space="preserve"> ADDIN ZOTERO_ITEM CSL_CITATION {"citationID":"DwWW1HSm","properties":{"formattedCitation":"(Cera, 2011)","plainCitation":"(Cera, 2011)","noteIndex":0},"citationItems":[{"id":2106,"uris":["http://zotero.org/users/local/EzbC4ire/items/HJHLF9FG"],"itemData":{"id":2106,"type":"graphic","abstract":"Available for sale from In The Pink, Nuno Cera, O Passageiro #2 (2011), Inkjet Print on Hahnemuehle Paper, Mounted on Diasec, 60 × 41 cm","archive":"Artsy","language":"en","medium":"Fotografia","title":"O Passageiro #2","URL":"https://www.artsy.net/artwork/nuno-cera-o-passageiro-number-2","author":[{"family":"Cera","given":"Nuno"}],"accessed":{"date-parts":[["2024",3,27]]},"issued":{"date-parts":[["2011"]]}}}],"schema":"https://github.com/citation-style-language/schema/raw/master/csl-citation.json"} </w:instrText>
      </w:r>
      <w:r>
        <w:fldChar w:fldCharType="separate"/>
      </w:r>
      <w:r w:rsidRPr="00F75402">
        <w:t>(Cera, 2011)</w:t>
      </w:r>
      <w:r>
        <w:fldChar w:fldCharType="end"/>
      </w:r>
    </w:p>
    <w:p w14:paraId="6E26C05A" w14:textId="77777777" w:rsidR="000E58F0" w:rsidRDefault="008058C5" w:rsidP="008058C5">
      <w:pPr>
        <w:pStyle w:val="Caption"/>
        <w:ind w:firstLine="0"/>
        <w:jc w:val="center"/>
      </w:pPr>
      <w:bookmarkStart w:id="24" w:name="_Toc163054856"/>
      <w:r>
        <w:t xml:space="preserve">Figura </w:t>
      </w:r>
      <w:fldSimple w:instr=" SEQ Figura \* ARABIC ">
        <w:r w:rsidR="007E3A4A">
          <w:rPr>
            <w:noProof/>
          </w:rPr>
          <w:t>1</w:t>
        </w:r>
      </w:fldSimple>
      <w:r>
        <w:t xml:space="preserve"> – </w:t>
      </w:r>
      <w:r w:rsidR="008E3596" w:rsidRPr="008E3596">
        <w:t>O Passageiro #2</w:t>
      </w:r>
      <w:bookmarkEnd w:id="24"/>
    </w:p>
    <w:p w14:paraId="5FAE352E" w14:textId="77777777" w:rsidR="000E58F0" w:rsidRDefault="000E58F0" w:rsidP="008058C5">
      <w:pPr>
        <w:pStyle w:val="Caption"/>
        <w:ind w:firstLine="0"/>
        <w:jc w:val="center"/>
      </w:pPr>
    </w:p>
    <w:p w14:paraId="393B028C" w14:textId="77777777" w:rsidR="00073081" w:rsidRPr="00D2675B" w:rsidRDefault="00A245ED" w:rsidP="005170DF">
      <w:pPr>
        <w:pStyle w:val="Title"/>
        <w:outlineLvl w:val="0"/>
      </w:pPr>
      <w:bookmarkStart w:id="25" w:name="_Toc163054872"/>
      <w:r w:rsidRPr="00D2675B">
        <w:lastRenderedPageBreak/>
        <w:t>CONCLUSÃO</w:t>
      </w:r>
      <w:bookmarkEnd w:id="25"/>
    </w:p>
    <w:p w14:paraId="27DD90B9" w14:textId="77777777" w:rsidR="005D1639" w:rsidRPr="00D2675B" w:rsidRDefault="005D1639" w:rsidP="00C80E4C"/>
    <w:p w14:paraId="7A05D734" w14:textId="77777777" w:rsidR="005D1639" w:rsidRDefault="005D1639" w:rsidP="000727F3">
      <w:r w:rsidRPr="00D2675B">
        <w:t>[Iniciar texto]</w:t>
      </w:r>
    </w:p>
    <w:p w14:paraId="4D1DE977" w14:textId="77777777" w:rsidR="00577FDF" w:rsidRDefault="00577FDF" w:rsidP="000727F3"/>
    <w:p w14:paraId="0F925293" w14:textId="77777777" w:rsidR="000727F3" w:rsidRDefault="000727F3" w:rsidP="000727F3"/>
    <w:p w14:paraId="7B768ACB" w14:textId="77777777" w:rsidR="000727F3" w:rsidRDefault="000727F3" w:rsidP="000727F3"/>
    <w:p w14:paraId="0DB79332" w14:textId="77777777" w:rsidR="000727F3" w:rsidRPr="00D2675B" w:rsidRDefault="000727F3" w:rsidP="000727F3"/>
    <w:p w14:paraId="5696ABF8" w14:textId="77777777" w:rsidR="000727F3" w:rsidRDefault="000727F3" w:rsidP="000727F3">
      <w:r>
        <w:br w:type="page"/>
      </w:r>
    </w:p>
    <w:p w14:paraId="6D503BE2" w14:textId="77777777" w:rsidR="00073081" w:rsidRPr="00D2675B" w:rsidRDefault="00A245ED" w:rsidP="005170DF">
      <w:pPr>
        <w:pStyle w:val="Title"/>
        <w:outlineLvl w:val="0"/>
      </w:pPr>
      <w:bookmarkStart w:id="26" w:name="_Toc163054873"/>
      <w:r w:rsidRPr="00D2675B">
        <w:lastRenderedPageBreak/>
        <w:t>REFERÊNCIAS BIBLIOGRÁFICAS</w:t>
      </w:r>
      <w:bookmarkEnd w:id="26"/>
    </w:p>
    <w:p w14:paraId="3A16316E" w14:textId="77777777" w:rsidR="005D1639" w:rsidRPr="00D2675B" w:rsidRDefault="005D1639" w:rsidP="00C80E4C"/>
    <w:p w14:paraId="00732B32" w14:textId="77777777" w:rsidR="004E5701" w:rsidRPr="00D2675B" w:rsidRDefault="004E5701" w:rsidP="007A3642">
      <w:pPr>
        <w:ind w:firstLine="0"/>
      </w:pPr>
      <w:r w:rsidRPr="00D2675B">
        <w:t>[Iniciar texto]</w:t>
      </w:r>
    </w:p>
    <w:p w14:paraId="5D4CD5A9" w14:textId="77777777" w:rsidR="000455C5" w:rsidRPr="00D2675B" w:rsidRDefault="000455C5" w:rsidP="007A3642">
      <w:pPr>
        <w:ind w:firstLine="0"/>
      </w:pPr>
      <w:r w:rsidRPr="00D2675B">
        <w:t>[Para elaboração das referências bibliográficas consulte o</w:t>
      </w:r>
      <w:r w:rsidR="005D6C27">
        <w:t>s exemplos do</w:t>
      </w:r>
      <w:r w:rsidRPr="00D2675B">
        <w:t xml:space="preserve"> “</w:t>
      </w:r>
      <w:r w:rsidR="00665845">
        <w:t xml:space="preserve">Manual </w:t>
      </w:r>
      <w:r w:rsidR="005D6C27">
        <w:t>para a E</w:t>
      </w:r>
      <w:r w:rsidRPr="00D2675B">
        <w:t xml:space="preserve">laboração de </w:t>
      </w:r>
      <w:r w:rsidR="002517C6">
        <w:t>Trabalhos Académicos</w:t>
      </w:r>
      <w:r w:rsidR="00665845">
        <w:t>.</w:t>
      </w:r>
      <w:r w:rsidRPr="00D2675B">
        <w:t>”</w:t>
      </w:r>
      <w:r w:rsidR="00665845">
        <w:t xml:space="preserve"> </w:t>
      </w:r>
      <w:r w:rsidR="00C15DEE">
        <w:t>A referência bibliográfica</w:t>
      </w:r>
      <w:r w:rsidR="00665845">
        <w:t xml:space="preserve"> abaixo</w:t>
      </w:r>
      <w:r w:rsidR="00C15DEE">
        <w:t xml:space="preserve"> refere-se à citação colocada acima no texto relativa à figura inserida e </w:t>
      </w:r>
      <w:r w:rsidR="00665845">
        <w:t>segue a norma APA 7.ª ediç</w:t>
      </w:r>
      <w:r w:rsidR="00C15DEE">
        <w:t>ão. Os exemplos de citação e referência bibliográfica foram</w:t>
      </w:r>
      <w:r w:rsidR="00665845">
        <w:t xml:space="preserve"> elaborado</w:t>
      </w:r>
      <w:r w:rsidR="00C15DEE">
        <w:t>s</w:t>
      </w:r>
      <w:r w:rsidR="00665845">
        <w:t xml:space="preserve"> utiliza</w:t>
      </w:r>
      <w:r w:rsidR="00C15DEE">
        <w:t>ndo um</w:t>
      </w:r>
      <w:r w:rsidR="00665845">
        <w:t xml:space="preserve"> s</w:t>
      </w:r>
      <w:r w:rsidR="00C15DEE">
        <w:t>oftware</w:t>
      </w:r>
      <w:r w:rsidR="00665845">
        <w:t xml:space="preserve"> de gestão</w:t>
      </w:r>
      <w:r w:rsidR="00C15DEE">
        <w:t xml:space="preserve"> de referências bibliográficas, a Biblioteca </w:t>
      </w:r>
      <w:r w:rsidR="00844A97">
        <w:t xml:space="preserve">recomenda a utilização de um software e </w:t>
      </w:r>
      <w:r w:rsidR="00C15DEE">
        <w:t>efetua formaç</w:t>
      </w:r>
      <w:r w:rsidR="005D6C27">
        <w:t xml:space="preserve">ões regulares sobre </w:t>
      </w:r>
      <w:r w:rsidR="00C71D7B" w:rsidRPr="00C71D7B">
        <w:t>gestão de referências bibliográficas</w:t>
      </w:r>
      <w:r w:rsidR="00C15DEE">
        <w:t>.</w:t>
      </w:r>
      <w:r w:rsidR="003C13EF">
        <w:t xml:space="preserve"> Para retirar os espaços alargados que possam surgir entre palavras e ligações web, selecionar as referências bibliográficas, selecionar o Menu Base &gt; Editar &gt; Substituir, em Localizar: digitar ^w e em Su</w:t>
      </w:r>
      <w:r w:rsidR="00315399">
        <w:t>b</w:t>
      </w:r>
      <w:r w:rsidR="003C13EF">
        <w:t>stituir por: digitar ^s e clicar em Substituir.</w:t>
      </w:r>
      <w:r w:rsidRPr="00D2675B">
        <w:t xml:space="preserve">] </w:t>
      </w:r>
    </w:p>
    <w:p w14:paraId="67AD8C96" w14:textId="77777777" w:rsidR="005D1639" w:rsidRPr="00D2675B" w:rsidRDefault="005D1639" w:rsidP="000727F3">
      <w:pPr>
        <w:ind w:firstLine="0"/>
        <w:jc w:val="left"/>
      </w:pPr>
    </w:p>
    <w:p w14:paraId="07F733C8" w14:textId="77777777" w:rsidR="00F75402" w:rsidRDefault="000727F3" w:rsidP="00315399">
      <w:pPr>
        <w:pStyle w:val="Bibliography"/>
        <w:spacing w:line="360" w:lineRule="auto"/>
        <w:jc w:val="left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F75402" w:rsidRPr="00F75402">
        <w:t>Cera,</w:t>
      </w:r>
      <w:r w:rsidR="003C13EF">
        <w:rPr>
          <w:rFonts w:ascii="Calibri" w:hAnsi="Calibri" w:cs="Calibri"/>
        </w:rPr>
        <w:t> </w:t>
      </w:r>
      <w:r w:rsidR="00F75402" w:rsidRPr="00F75402">
        <w:t>N.</w:t>
      </w:r>
      <w:r w:rsidR="003C13EF">
        <w:rPr>
          <w:rFonts w:ascii="Calibri" w:hAnsi="Calibri" w:cs="Calibri"/>
        </w:rPr>
        <w:t> </w:t>
      </w:r>
      <w:r w:rsidR="00F75402" w:rsidRPr="00F75402">
        <w:t>(2011).</w:t>
      </w:r>
      <w:r w:rsidR="003C13EF">
        <w:rPr>
          <w:rFonts w:ascii="Calibri" w:hAnsi="Calibri" w:cs="Calibri"/>
        </w:rPr>
        <w:t> </w:t>
      </w:r>
      <w:r w:rsidR="00F75402" w:rsidRPr="00F75402">
        <w:rPr>
          <w:i/>
          <w:iCs/>
        </w:rPr>
        <w:t>O</w:t>
      </w:r>
      <w:r w:rsidR="003C13EF">
        <w:rPr>
          <w:rFonts w:ascii="Calibri" w:hAnsi="Calibri" w:cs="Calibri"/>
          <w:i/>
          <w:iCs/>
        </w:rPr>
        <w:t> </w:t>
      </w:r>
      <w:r w:rsidR="00F75402" w:rsidRPr="00F75402">
        <w:rPr>
          <w:i/>
          <w:iCs/>
        </w:rPr>
        <w:t>Passageiro</w:t>
      </w:r>
      <w:r w:rsidR="003C13EF">
        <w:rPr>
          <w:rFonts w:ascii="Calibri" w:hAnsi="Calibri" w:cs="Calibri"/>
          <w:i/>
          <w:iCs/>
        </w:rPr>
        <w:t> </w:t>
      </w:r>
      <w:r w:rsidR="00F75402" w:rsidRPr="00F75402">
        <w:rPr>
          <w:i/>
          <w:iCs/>
        </w:rPr>
        <w:t>#2</w:t>
      </w:r>
      <w:r w:rsidR="003C13EF">
        <w:rPr>
          <w:rFonts w:ascii="Calibri" w:hAnsi="Calibri" w:cs="Calibri"/>
        </w:rPr>
        <w:t> </w:t>
      </w:r>
      <w:r w:rsidR="00F75402" w:rsidRPr="00F75402">
        <w:t>[Fotografia].</w:t>
      </w:r>
      <w:r w:rsidR="003C13EF">
        <w:rPr>
          <w:rFonts w:ascii="Calibri" w:hAnsi="Calibri" w:cs="Calibri"/>
        </w:rPr>
        <w:t> </w:t>
      </w:r>
      <w:r w:rsidR="00F75402" w:rsidRPr="00F75402">
        <w:t>Artsy.</w:t>
      </w:r>
      <w:r w:rsidR="003C13EF">
        <w:rPr>
          <w:rFonts w:ascii="Calibri" w:hAnsi="Calibri" w:cs="Calibri"/>
        </w:rPr>
        <w:t> </w:t>
      </w:r>
      <w:r w:rsidR="0027691B">
        <w:t>h</w:t>
      </w:r>
      <w:r w:rsidR="00F75402" w:rsidRPr="00F75402">
        <w:t>ttps://www.artsy.net/artwork/nuno-cera-o-passageiro-number-2</w:t>
      </w:r>
    </w:p>
    <w:p w14:paraId="318A389A" w14:textId="77777777" w:rsidR="0027691B" w:rsidRDefault="0027691B" w:rsidP="0027691B"/>
    <w:p w14:paraId="1EAA4796" w14:textId="77777777" w:rsidR="0027691B" w:rsidRPr="0027691B" w:rsidRDefault="0027691B" w:rsidP="0027691B"/>
    <w:p w14:paraId="0588FE97" w14:textId="77777777" w:rsidR="00073081" w:rsidRPr="00D2675B" w:rsidRDefault="000727F3" w:rsidP="0027691B">
      <w:pPr>
        <w:ind w:firstLine="0"/>
      </w:pPr>
      <w:r>
        <w:fldChar w:fldCharType="end"/>
      </w:r>
      <w:r w:rsidR="00073081" w:rsidRPr="00D2675B">
        <w:br w:type="page"/>
      </w:r>
    </w:p>
    <w:p w14:paraId="739BAA10" w14:textId="77777777" w:rsidR="00073081" w:rsidRPr="00D2675B" w:rsidRDefault="00A245ED" w:rsidP="005170DF">
      <w:pPr>
        <w:pStyle w:val="Title"/>
        <w:jc w:val="center"/>
        <w:outlineLvl w:val="0"/>
      </w:pPr>
      <w:bookmarkStart w:id="27" w:name="_Toc163054874"/>
      <w:r w:rsidRPr="00D2675B">
        <w:lastRenderedPageBreak/>
        <w:t>ANEXOS</w:t>
      </w:r>
      <w:bookmarkEnd w:id="27"/>
    </w:p>
    <w:p w14:paraId="35D82565" w14:textId="77777777" w:rsidR="0069106B" w:rsidRPr="00D2675B" w:rsidRDefault="0069106B" w:rsidP="00C80E4C"/>
    <w:p w14:paraId="401F57A7" w14:textId="77777777" w:rsidR="0069106B" w:rsidRPr="00D2675B" w:rsidRDefault="0069106B" w:rsidP="00C80E4C"/>
    <w:p w14:paraId="0D7271D8" w14:textId="77777777" w:rsidR="0069106B" w:rsidRPr="00D2675B" w:rsidRDefault="0069106B" w:rsidP="00C80E4C"/>
    <w:p w14:paraId="7A862C94" w14:textId="77777777" w:rsidR="0069106B" w:rsidRPr="00D2675B" w:rsidRDefault="0069106B" w:rsidP="00C80E4C"/>
    <w:p w14:paraId="0869240D" w14:textId="77777777" w:rsidR="0069106B" w:rsidRPr="00D2675B" w:rsidRDefault="0069106B" w:rsidP="00C80E4C"/>
    <w:p w14:paraId="4498CAFB" w14:textId="77777777" w:rsidR="0069106B" w:rsidRPr="00D2675B" w:rsidRDefault="0069106B" w:rsidP="00C80E4C"/>
    <w:p w14:paraId="34AFEB3B" w14:textId="77777777" w:rsidR="0069106B" w:rsidRPr="00D2675B" w:rsidRDefault="0069106B" w:rsidP="00C80E4C"/>
    <w:p w14:paraId="5BE00D6D" w14:textId="77777777" w:rsidR="0069106B" w:rsidRPr="00D2675B" w:rsidRDefault="0069106B" w:rsidP="00C80E4C"/>
    <w:p w14:paraId="3D6FE404" w14:textId="77777777" w:rsidR="0069106B" w:rsidRPr="00D2675B" w:rsidRDefault="0069106B" w:rsidP="00C80E4C"/>
    <w:p w14:paraId="088B49FE" w14:textId="77777777" w:rsidR="0069106B" w:rsidRPr="00D2675B" w:rsidRDefault="0069106B" w:rsidP="00C80E4C"/>
    <w:p w14:paraId="62A25543" w14:textId="77777777" w:rsidR="0069106B" w:rsidRPr="00D2675B" w:rsidRDefault="0069106B" w:rsidP="00C80E4C"/>
    <w:p w14:paraId="08ADC9D4" w14:textId="77777777" w:rsidR="0069106B" w:rsidRPr="00D2675B" w:rsidRDefault="0069106B" w:rsidP="00C80E4C"/>
    <w:p w14:paraId="0E247F5E" w14:textId="77777777" w:rsidR="0069106B" w:rsidRPr="00D2675B" w:rsidRDefault="0069106B" w:rsidP="00C80E4C"/>
    <w:p w14:paraId="2936F937" w14:textId="77777777" w:rsidR="0069106B" w:rsidRPr="00D2675B" w:rsidRDefault="0069106B" w:rsidP="00C80E4C"/>
    <w:p w14:paraId="3D037212" w14:textId="77777777" w:rsidR="0069106B" w:rsidRPr="00D2675B" w:rsidRDefault="0069106B" w:rsidP="00C80E4C"/>
    <w:p w14:paraId="483BF421" w14:textId="77777777" w:rsidR="0069106B" w:rsidRPr="00D2675B" w:rsidRDefault="0069106B" w:rsidP="00C80E4C"/>
    <w:p w14:paraId="3F117CCA" w14:textId="77777777" w:rsidR="0069106B" w:rsidRPr="00D2675B" w:rsidRDefault="0069106B" w:rsidP="00C80E4C"/>
    <w:p w14:paraId="1CED3351" w14:textId="77777777" w:rsidR="0069106B" w:rsidRPr="00D2675B" w:rsidRDefault="0069106B" w:rsidP="00C80E4C"/>
    <w:p w14:paraId="52D66D69" w14:textId="77777777" w:rsidR="0069106B" w:rsidRPr="00D2675B" w:rsidRDefault="0069106B" w:rsidP="00C80E4C"/>
    <w:p w14:paraId="07303DD3" w14:textId="77777777" w:rsidR="0069106B" w:rsidRPr="00D2675B" w:rsidRDefault="0069106B" w:rsidP="00C80E4C"/>
    <w:p w14:paraId="60C0719C" w14:textId="77777777" w:rsidR="0069106B" w:rsidRPr="00D2675B" w:rsidRDefault="0069106B" w:rsidP="00C80E4C"/>
    <w:p w14:paraId="51D36315" w14:textId="77777777" w:rsidR="0069106B" w:rsidRPr="00D2675B" w:rsidRDefault="0069106B" w:rsidP="00C80E4C"/>
    <w:p w14:paraId="358D0EAC" w14:textId="77777777" w:rsidR="0069106B" w:rsidRPr="00D2675B" w:rsidRDefault="0069106B" w:rsidP="00C80E4C"/>
    <w:p w14:paraId="7F78A17D" w14:textId="77777777" w:rsidR="0069106B" w:rsidRPr="00D2675B" w:rsidRDefault="0069106B" w:rsidP="00C80E4C"/>
    <w:p w14:paraId="51D843C7" w14:textId="77777777" w:rsidR="0069106B" w:rsidRPr="00D2675B" w:rsidRDefault="0069106B" w:rsidP="00C80E4C"/>
    <w:p w14:paraId="70ACFD6F" w14:textId="77777777" w:rsidR="005D1639" w:rsidRPr="00D2675B" w:rsidRDefault="005D1639" w:rsidP="00C80E4C"/>
    <w:p w14:paraId="37838ADA" w14:textId="77777777" w:rsidR="005D1639" w:rsidRPr="00D2675B" w:rsidRDefault="005D1639" w:rsidP="00C80E4C"/>
    <w:p w14:paraId="4C72ACE1" w14:textId="77777777" w:rsidR="005D1639" w:rsidRPr="00D2675B" w:rsidRDefault="005D1639" w:rsidP="00C80E4C"/>
    <w:p w14:paraId="665F0BDA" w14:textId="77777777" w:rsidR="005D1639" w:rsidRPr="00D2675B" w:rsidRDefault="005D1639" w:rsidP="00C80E4C"/>
    <w:p w14:paraId="67569B69" w14:textId="77777777" w:rsidR="005D1639" w:rsidRPr="00D2675B" w:rsidRDefault="005D1639" w:rsidP="00C80E4C"/>
    <w:p w14:paraId="0094F699" w14:textId="77777777" w:rsidR="00A245ED" w:rsidRPr="00D2675B" w:rsidRDefault="0069106B" w:rsidP="007A3642">
      <w:pPr>
        <w:jc w:val="right"/>
      </w:pPr>
      <w:r w:rsidRPr="00D2675B">
        <w:t>[Eliminar</w:t>
      </w:r>
      <w:r w:rsidR="003C13EF">
        <w:rPr>
          <w:rFonts w:ascii="Calibri" w:hAnsi="Calibri" w:cs="Calibri"/>
        </w:rPr>
        <w:t> </w:t>
      </w:r>
      <w:r w:rsidRPr="00D2675B">
        <w:t>esta</w:t>
      </w:r>
      <w:r w:rsidR="003C13EF">
        <w:rPr>
          <w:rFonts w:ascii="Calibri" w:hAnsi="Calibri" w:cs="Calibri"/>
        </w:rPr>
        <w:t> </w:t>
      </w:r>
      <w:r w:rsidR="000C57F1">
        <w:t>página</w:t>
      </w:r>
      <w:r w:rsidR="003C13EF">
        <w:rPr>
          <w:rFonts w:ascii="Calibri" w:hAnsi="Calibri" w:cs="Calibri"/>
        </w:rPr>
        <w:t> </w:t>
      </w:r>
      <w:r w:rsidR="00DD042D" w:rsidRPr="00D2675B">
        <w:t>se</w:t>
      </w:r>
      <w:r w:rsidR="003C13EF">
        <w:rPr>
          <w:rFonts w:ascii="Calibri" w:hAnsi="Calibri" w:cs="Calibri"/>
        </w:rPr>
        <w:t> </w:t>
      </w:r>
      <w:r w:rsidR="00DD042D" w:rsidRPr="00D2675B">
        <w:t>não</w:t>
      </w:r>
      <w:r w:rsidR="003C13EF">
        <w:rPr>
          <w:rFonts w:ascii="Calibri" w:hAnsi="Calibri" w:cs="Calibri"/>
        </w:rPr>
        <w:t> </w:t>
      </w:r>
      <w:r w:rsidR="00DD042D" w:rsidRPr="00D2675B">
        <w:t>aplicável</w:t>
      </w:r>
      <w:r w:rsidR="003C13EF">
        <w:rPr>
          <w:rFonts w:ascii="Calibri" w:hAnsi="Calibri" w:cs="Calibri"/>
        </w:rPr>
        <w:t> </w:t>
      </w:r>
      <w:r w:rsidRPr="00D2675B">
        <w:t>o</w:t>
      </w:r>
      <w:r w:rsidR="003C13EF">
        <w:rPr>
          <w:rFonts w:ascii="Calibri" w:hAnsi="Calibri" w:cs="Calibri"/>
        </w:rPr>
        <w:t> </w:t>
      </w:r>
      <w:r w:rsidRPr="00D2675B">
        <w:t>elemento</w:t>
      </w:r>
      <w:r w:rsidR="003C13EF">
        <w:rPr>
          <w:rFonts w:ascii="Calibri" w:hAnsi="Calibri" w:cs="Calibri"/>
        </w:rPr>
        <w:t> </w:t>
      </w:r>
      <w:r w:rsidR="00DD042D" w:rsidRPr="00D2675B">
        <w:t>Anexos</w:t>
      </w:r>
      <w:r w:rsidRPr="00D2675B">
        <w:t>]</w:t>
      </w:r>
    </w:p>
    <w:p w14:paraId="6DC4EAD3" w14:textId="77777777" w:rsidR="00073081" w:rsidRPr="00D2675B" w:rsidRDefault="00A245ED" w:rsidP="0044164B">
      <w:pPr>
        <w:pStyle w:val="Heading2"/>
        <w:numPr>
          <w:ilvl w:val="0"/>
          <w:numId w:val="0"/>
        </w:numPr>
        <w:ind w:left="576" w:hanging="576"/>
      </w:pPr>
      <w:bookmarkStart w:id="28" w:name="_Toc163054875"/>
      <w:r w:rsidRPr="00D2675B">
        <w:lastRenderedPageBreak/>
        <w:t>Anexo</w:t>
      </w:r>
      <w:r w:rsidR="003C13EF">
        <w:rPr>
          <w:rFonts w:ascii="Calibri" w:hAnsi="Calibri" w:cs="Calibri"/>
        </w:rPr>
        <w:t> </w:t>
      </w:r>
      <w:r w:rsidRPr="00D2675B">
        <w:t>A</w:t>
      </w:r>
      <w:r w:rsidR="003C13EF">
        <w:rPr>
          <w:rFonts w:ascii="Calibri" w:hAnsi="Calibri" w:cs="Calibri"/>
        </w:rPr>
        <w:t> </w:t>
      </w:r>
      <w:r w:rsidRPr="00D2675B">
        <w:t>–</w:t>
      </w:r>
      <w:r w:rsidR="003C13EF">
        <w:rPr>
          <w:rFonts w:ascii="Calibri" w:hAnsi="Calibri" w:cs="Calibri"/>
        </w:rPr>
        <w:t> </w:t>
      </w:r>
      <w:r w:rsidRPr="00D2675B">
        <w:t>[Designação</w:t>
      </w:r>
      <w:r w:rsidR="003C13EF">
        <w:rPr>
          <w:rFonts w:ascii="Calibri" w:hAnsi="Calibri" w:cs="Calibri"/>
        </w:rPr>
        <w:t> </w:t>
      </w:r>
      <w:r w:rsidRPr="00D2675B">
        <w:t>do</w:t>
      </w:r>
      <w:r w:rsidR="003C13EF">
        <w:rPr>
          <w:rFonts w:ascii="Calibri" w:hAnsi="Calibri" w:cs="Calibri"/>
        </w:rPr>
        <w:t> </w:t>
      </w:r>
      <w:r w:rsidRPr="00D2675B">
        <w:t>Anexo]</w:t>
      </w:r>
      <w:bookmarkEnd w:id="28"/>
    </w:p>
    <w:p w14:paraId="3671970B" w14:textId="77777777" w:rsidR="00A245ED" w:rsidRDefault="00A245ED" w:rsidP="00C80E4C"/>
    <w:p w14:paraId="3EBC3FB6" w14:textId="77777777" w:rsidR="00E74FD5" w:rsidRPr="00D2675B" w:rsidRDefault="00E74FD5" w:rsidP="00C80E4C"/>
    <w:p w14:paraId="56E5043B" w14:textId="77777777" w:rsidR="00A245ED" w:rsidRPr="00D2675B" w:rsidRDefault="00A245ED" w:rsidP="00C80E4C"/>
    <w:p w14:paraId="2AE0207B" w14:textId="77777777" w:rsidR="00A245ED" w:rsidRPr="00D2675B" w:rsidRDefault="00A245ED" w:rsidP="00C80E4C"/>
    <w:p w14:paraId="734AC860" w14:textId="77777777" w:rsidR="00A245ED" w:rsidRPr="00D2675B" w:rsidRDefault="00A245ED" w:rsidP="00C80E4C"/>
    <w:p w14:paraId="16F605D6" w14:textId="77777777" w:rsidR="00A245ED" w:rsidRPr="00D2675B" w:rsidRDefault="00A245ED" w:rsidP="00C80E4C"/>
    <w:p w14:paraId="774A9910" w14:textId="77777777" w:rsidR="00A245ED" w:rsidRPr="00D2675B" w:rsidRDefault="00A245ED" w:rsidP="00C80E4C"/>
    <w:p w14:paraId="03DEEF1B" w14:textId="77777777" w:rsidR="00A245ED" w:rsidRPr="00D2675B" w:rsidRDefault="00A245ED" w:rsidP="00C80E4C"/>
    <w:p w14:paraId="1A878EB1" w14:textId="77777777" w:rsidR="00A245ED" w:rsidRPr="00D2675B" w:rsidRDefault="00A245ED" w:rsidP="00C80E4C"/>
    <w:p w14:paraId="5D79D266" w14:textId="77777777" w:rsidR="00A245ED" w:rsidRPr="00D2675B" w:rsidRDefault="00A245ED" w:rsidP="00C80E4C"/>
    <w:p w14:paraId="25897271" w14:textId="77777777" w:rsidR="00A245ED" w:rsidRPr="00D2675B" w:rsidRDefault="00A245ED" w:rsidP="00C80E4C"/>
    <w:p w14:paraId="24F8154C" w14:textId="77777777" w:rsidR="00A245ED" w:rsidRPr="00D2675B" w:rsidRDefault="00A245ED" w:rsidP="00C80E4C"/>
    <w:p w14:paraId="5C55B995" w14:textId="77777777" w:rsidR="00A245ED" w:rsidRPr="00D2675B" w:rsidRDefault="00A245ED" w:rsidP="00C80E4C"/>
    <w:p w14:paraId="5FBD7313" w14:textId="77777777" w:rsidR="00A245ED" w:rsidRPr="00D2675B" w:rsidRDefault="00A245ED" w:rsidP="00C80E4C"/>
    <w:p w14:paraId="01F499F7" w14:textId="77777777" w:rsidR="00A245ED" w:rsidRPr="00D2675B" w:rsidRDefault="00A245ED" w:rsidP="00C80E4C"/>
    <w:p w14:paraId="1FC34816" w14:textId="77777777" w:rsidR="00A245ED" w:rsidRPr="00D2675B" w:rsidRDefault="00A245ED" w:rsidP="00C80E4C"/>
    <w:p w14:paraId="21B1460B" w14:textId="77777777" w:rsidR="00A245ED" w:rsidRPr="00D2675B" w:rsidRDefault="00A245ED" w:rsidP="00C80E4C"/>
    <w:p w14:paraId="28D8DA81" w14:textId="77777777" w:rsidR="00A245ED" w:rsidRPr="00D2675B" w:rsidRDefault="00A245ED" w:rsidP="00C80E4C"/>
    <w:p w14:paraId="22435DC8" w14:textId="77777777" w:rsidR="00A245ED" w:rsidRPr="00D2675B" w:rsidRDefault="00A245ED" w:rsidP="00C80E4C"/>
    <w:p w14:paraId="0D71901C" w14:textId="77777777" w:rsidR="00A245ED" w:rsidRPr="00D2675B" w:rsidRDefault="00A245ED" w:rsidP="00C80E4C"/>
    <w:p w14:paraId="58B23C77" w14:textId="77777777" w:rsidR="00A245ED" w:rsidRPr="00D2675B" w:rsidRDefault="00A245ED" w:rsidP="00C80E4C"/>
    <w:p w14:paraId="48C68735" w14:textId="77777777" w:rsidR="00A245ED" w:rsidRPr="00D2675B" w:rsidRDefault="00A245ED" w:rsidP="00C80E4C"/>
    <w:p w14:paraId="033DDE44" w14:textId="77777777" w:rsidR="00A245ED" w:rsidRPr="00D2675B" w:rsidRDefault="00A245ED" w:rsidP="00C80E4C"/>
    <w:p w14:paraId="77847A4A" w14:textId="77777777" w:rsidR="00A245ED" w:rsidRPr="00D2675B" w:rsidRDefault="00A245ED" w:rsidP="00C80E4C"/>
    <w:p w14:paraId="305473CE" w14:textId="77777777" w:rsidR="00A245ED" w:rsidRPr="00D2675B" w:rsidRDefault="00A245ED" w:rsidP="00C80E4C"/>
    <w:p w14:paraId="32EB6719" w14:textId="77777777" w:rsidR="00A245ED" w:rsidRPr="00D2675B" w:rsidRDefault="00A245ED" w:rsidP="00C80E4C"/>
    <w:p w14:paraId="0BDF0BF1" w14:textId="77777777" w:rsidR="00A245ED" w:rsidRPr="00D2675B" w:rsidRDefault="00A245ED" w:rsidP="00C80E4C"/>
    <w:p w14:paraId="06D9D892" w14:textId="77777777" w:rsidR="00A245ED" w:rsidRPr="00D2675B" w:rsidRDefault="00A245ED" w:rsidP="00C80E4C"/>
    <w:p w14:paraId="6E561F78" w14:textId="77777777" w:rsidR="00A245ED" w:rsidRPr="00D2675B" w:rsidRDefault="00A245ED" w:rsidP="00C80E4C"/>
    <w:p w14:paraId="790234E7" w14:textId="77777777" w:rsidR="000E4EA8" w:rsidRPr="00D2675B" w:rsidRDefault="000E4EA8" w:rsidP="00C80E4C"/>
    <w:p w14:paraId="64B47AED" w14:textId="77777777" w:rsidR="00A245ED" w:rsidRPr="00D2675B" w:rsidRDefault="00A245ED" w:rsidP="007A3642">
      <w:pPr>
        <w:jc w:val="right"/>
      </w:pPr>
      <w:r w:rsidRPr="00D2675B">
        <w:t>[Eliminar</w:t>
      </w:r>
      <w:r w:rsidR="003C13EF">
        <w:rPr>
          <w:rFonts w:ascii="Calibri" w:hAnsi="Calibri" w:cs="Calibri"/>
        </w:rPr>
        <w:t> </w:t>
      </w:r>
      <w:r w:rsidRPr="00D2675B">
        <w:t>esta</w:t>
      </w:r>
      <w:r w:rsidR="003C13EF">
        <w:rPr>
          <w:rFonts w:ascii="Calibri" w:hAnsi="Calibri" w:cs="Calibri"/>
        </w:rPr>
        <w:t> </w:t>
      </w:r>
      <w:r w:rsidR="000C57F1">
        <w:t>página</w:t>
      </w:r>
      <w:r w:rsidR="003C13EF">
        <w:rPr>
          <w:rFonts w:ascii="Calibri" w:hAnsi="Calibri" w:cs="Calibri"/>
        </w:rPr>
        <w:t> </w:t>
      </w:r>
      <w:r w:rsidRPr="00D2675B">
        <w:t>se</w:t>
      </w:r>
      <w:r w:rsidR="003C13EF">
        <w:rPr>
          <w:rFonts w:ascii="Calibri" w:hAnsi="Calibri" w:cs="Calibri"/>
        </w:rPr>
        <w:t> </w:t>
      </w:r>
      <w:r w:rsidRPr="00D2675B">
        <w:t>não</w:t>
      </w:r>
      <w:r w:rsidR="003C13EF">
        <w:rPr>
          <w:rFonts w:ascii="Calibri" w:hAnsi="Calibri" w:cs="Calibri"/>
        </w:rPr>
        <w:t> </w:t>
      </w:r>
      <w:r w:rsidRPr="00D2675B">
        <w:t>aplicável</w:t>
      </w:r>
      <w:r w:rsidR="003C13EF">
        <w:rPr>
          <w:rFonts w:ascii="Calibri" w:hAnsi="Calibri" w:cs="Calibri"/>
        </w:rPr>
        <w:t> </w:t>
      </w:r>
      <w:r w:rsidRPr="00D2675B">
        <w:t>o</w:t>
      </w:r>
      <w:r w:rsidR="003C13EF">
        <w:rPr>
          <w:rFonts w:ascii="Calibri" w:hAnsi="Calibri" w:cs="Calibri"/>
        </w:rPr>
        <w:t> </w:t>
      </w:r>
      <w:r w:rsidRPr="00D2675B">
        <w:t>elemento</w:t>
      </w:r>
      <w:r w:rsidR="003C13EF">
        <w:rPr>
          <w:rFonts w:ascii="Calibri" w:hAnsi="Calibri" w:cs="Calibri"/>
        </w:rPr>
        <w:t> </w:t>
      </w:r>
      <w:r w:rsidRPr="00D2675B">
        <w:t>Anexos]</w:t>
      </w:r>
    </w:p>
    <w:sectPr w:rsidR="00A245ED" w:rsidRPr="00D2675B" w:rsidSect="0029126B">
      <w:footerReference w:type="defaul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EE0D" w14:textId="77777777" w:rsidR="0010545F" w:rsidRDefault="0010545F" w:rsidP="00C80E4C">
      <w:r>
        <w:separator/>
      </w:r>
    </w:p>
  </w:endnote>
  <w:endnote w:type="continuationSeparator" w:id="0">
    <w:p w14:paraId="264C822F" w14:textId="77777777" w:rsidR="0010545F" w:rsidRDefault="0010545F" w:rsidP="00C8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rto Serif Light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ans Bold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ans-Bold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 Sans Light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ans-Regular">
    <w:panose1 w:val="020B0604020202020204"/>
    <w:charset w:val="4D"/>
    <w:family w:val="auto"/>
    <w:pitch w:val="variable"/>
    <w:sig w:usb0="00000003" w:usb1="00000000" w:usb2="00000000" w:usb3="00000000" w:csb0="00000001" w:csb1="00000000"/>
  </w:font>
  <w:font w:name="Porto Serif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erif-Regular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erif-Light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ans-Light">
    <w:panose1 w:val="020B0604020202020204"/>
    <w:charset w:val="4D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2174" w14:textId="77777777" w:rsidR="00076822" w:rsidRDefault="00076822" w:rsidP="00C80E4C">
    <w:pPr>
      <w:pStyle w:val="Footer"/>
    </w:pPr>
  </w:p>
  <w:p w14:paraId="323C5B99" w14:textId="77777777" w:rsidR="00B545D3" w:rsidRDefault="00B545D3" w:rsidP="00C80E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6B270" w14:textId="77777777" w:rsidR="00E4346D" w:rsidRDefault="00E4346D">
    <w:pPr>
      <w:pStyle w:val="Footer"/>
      <w:jc w:val="right"/>
    </w:pPr>
  </w:p>
  <w:p w14:paraId="0C782E2F" w14:textId="77777777" w:rsidR="00E4346D" w:rsidRDefault="00E4346D" w:rsidP="00C80E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434790"/>
      <w:docPartObj>
        <w:docPartGallery w:val="Page Numbers (Bottom of Page)"/>
        <w:docPartUnique/>
      </w:docPartObj>
    </w:sdtPr>
    <w:sdtContent>
      <w:p w14:paraId="371BC827" w14:textId="77777777" w:rsidR="009D411A" w:rsidRDefault="009D411A">
        <w:pPr>
          <w:pStyle w:val="Footer"/>
          <w:jc w:val="right"/>
        </w:pPr>
        <w:r w:rsidRPr="00E4346D">
          <w:rPr>
            <w:sz w:val="20"/>
            <w:szCs w:val="20"/>
          </w:rPr>
          <w:fldChar w:fldCharType="begin"/>
        </w:r>
        <w:r w:rsidRPr="00E4346D">
          <w:rPr>
            <w:sz w:val="20"/>
            <w:szCs w:val="20"/>
          </w:rPr>
          <w:instrText>PAGE   \* MERGEFORMAT</w:instrText>
        </w:r>
        <w:r w:rsidRPr="00E4346D">
          <w:rPr>
            <w:sz w:val="20"/>
            <w:szCs w:val="20"/>
          </w:rPr>
          <w:fldChar w:fldCharType="separate"/>
        </w:r>
        <w:r w:rsidR="00280B78">
          <w:rPr>
            <w:noProof/>
            <w:sz w:val="20"/>
            <w:szCs w:val="20"/>
          </w:rPr>
          <w:t>11</w:t>
        </w:r>
        <w:r w:rsidRPr="00E4346D">
          <w:rPr>
            <w:sz w:val="20"/>
            <w:szCs w:val="20"/>
          </w:rPr>
          <w:fldChar w:fldCharType="end"/>
        </w:r>
      </w:p>
    </w:sdtContent>
  </w:sdt>
  <w:p w14:paraId="3FDA501E" w14:textId="77777777" w:rsidR="009D411A" w:rsidRDefault="009D411A" w:rsidP="00C80E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10DF" w14:textId="77777777" w:rsidR="0010545F" w:rsidRDefault="0010545F" w:rsidP="00C80E4C">
      <w:r>
        <w:separator/>
      </w:r>
    </w:p>
  </w:footnote>
  <w:footnote w:type="continuationSeparator" w:id="0">
    <w:p w14:paraId="686DAC01" w14:textId="77777777" w:rsidR="0010545F" w:rsidRDefault="0010545F" w:rsidP="00C80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D58"/>
    <w:multiLevelType w:val="multilevel"/>
    <w:tmpl w:val="D5E8D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464511"/>
    <w:multiLevelType w:val="multilevel"/>
    <w:tmpl w:val="C6B0D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FF785F"/>
    <w:multiLevelType w:val="multilevel"/>
    <w:tmpl w:val="E9C6060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spacing w:val="-2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F7077DB"/>
    <w:multiLevelType w:val="multilevel"/>
    <w:tmpl w:val="893AE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1B54EF5"/>
    <w:multiLevelType w:val="multilevel"/>
    <w:tmpl w:val="27AC78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52F3CF0"/>
    <w:multiLevelType w:val="hybridMultilevel"/>
    <w:tmpl w:val="164267BA"/>
    <w:lvl w:ilvl="0" w:tplc="FF32C5E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42B60"/>
    <w:multiLevelType w:val="multilevel"/>
    <w:tmpl w:val="703E8B36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1732946"/>
    <w:multiLevelType w:val="multilevel"/>
    <w:tmpl w:val="EEBA18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086585"/>
    <w:multiLevelType w:val="hybridMultilevel"/>
    <w:tmpl w:val="CABAE4F6"/>
    <w:lvl w:ilvl="0" w:tplc="20D63DF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F73D8"/>
    <w:multiLevelType w:val="multilevel"/>
    <w:tmpl w:val="398878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889674C"/>
    <w:multiLevelType w:val="hybridMultilevel"/>
    <w:tmpl w:val="BF0A5754"/>
    <w:lvl w:ilvl="0" w:tplc="8C121094">
      <w:start w:val="1"/>
      <w:numFmt w:val="decimal"/>
      <w:lvlText w:val="%1.1 -"/>
      <w:lvlJc w:val="left"/>
      <w:pPr>
        <w:ind w:left="1571" w:hanging="360"/>
      </w:pPr>
      <w:rPr>
        <w:rFonts w:hint="default"/>
        <w:spacing w:val="-20"/>
      </w:rPr>
    </w:lvl>
    <w:lvl w:ilvl="1" w:tplc="08160019" w:tentative="1">
      <w:start w:val="1"/>
      <w:numFmt w:val="lowerLetter"/>
      <w:lvlText w:val="%2."/>
      <w:lvlJc w:val="left"/>
      <w:pPr>
        <w:ind w:left="2291" w:hanging="360"/>
      </w:pPr>
    </w:lvl>
    <w:lvl w:ilvl="2" w:tplc="0816001B" w:tentative="1">
      <w:start w:val="1"/>
      <w:numFmt w:val="lowerRoman"/>
      <w:lvlText w:val="%3."/>
      <w:lvlJc w:val="right"/>
      <w:pPr>
        <w:ind w:left="3011" w:hanging="180"/>
      </w:pPr>
    </w:lvl>
    <w:lvl w:ilvl="3" w:tplc="0816000F" w:tentative="1">
      <w:start w:val="1"/>
      <w:numFmt w:val="decimal"/>
      <w:lvlText w:val="%4."/>
      <w:lvlJc w:val="left"/>
      <w:pPr>
        <w:ind w:left="3731" w:hanging="360"/>
      </w:pPr>
    </w:lvl>
    <w:lvl w:ilvl="4" w:tplc="08160019" w:tentative="1">
      <w:start w:val="1"/>
      <w:numFmt w:val="lowerLetter"/>
      <w:lvlText w:val="%5."/>
      <w:lvlJc w:val="left"/>
      <w:pPr>
        <w:ind w:left="4451" w:hanging="360"/>
      </w:pPr>
    </w:lvl>
    <w:lvl w:ilvl="5" w:tplc="0816001B" w:tentative="1">
      <w:start w:val="1"/>
      <w:numFmt w:val="lowerRoman"/>
      <w:lvlText w:val="%6."/>
      <w:lvlJc w:val="right"/>
      <w:pPr>
        <w:ind w:left="5171" w:hanging="180"/>
      </w:pPr>
    </w:lvl>
    <w:lvl w:ilvl="6" w:tplc="0816000F" w:tentative="1">
      <w:start w:val="1"/>
      <w:numFmt w:val="decimal"/>
      <w:lvlText w:val="%7."/>
      <w:lvlJc w:val="left"/>
      <w:pPr>
        <w:ind w:left="5891" w:hanging="360"/>
      </w:pPr>
    </w:lvl>
    <w:lvl w:ilvl="7" w:tplc="08160019" w:tentative="1">
      <w:start w:val="1"/>
      <w:numFmt w:val="lowerLetter"/>
      <w:lvlText w:val="%8."/>
      <w:lvlJc w:val="left"/>
      <w:pPr>
        <w:ind w:left="6611" w:hanging="360"/>
      </w:pPr>
    </w:lvl>
    <w:lvl w:ilvl="8" w:tplc="08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AC518A0"/>
    <w:multiLevelType w:val="multilevel"/>
    <w:tmpl w:val="F58C886E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19633897">
    <w:abstractNumId w:val="1"/>
  </w:num>
  <w:num w:numId="2" w16cid:durableId="555968836">
    <w:abstractNumId w:val="0"/>
  </w:num>
  <w:num w:numId="3" w16cid:durableId="227502151">
    <w:abstractNumId w:val="3"/>
  </w:num>
  <w:num w:numId="4" w16cid:durableId="1533222535">
    <w:abstractNumId w:val="4"/>
  </w:num>
  <w:num w:numId="5" w16cid:durableId="1469854521">
    <w:abstractNumId w:val="9"/>
  </w:num>
  <w:num w:numId="6" w16cid:durableId="287511695">
    <w:abstractNumId w:val="7"/>
  </w:num>
  <w:num w:numId="7" w16cid:durableId="1954245135">
    <w:abstractNumId w:val="5"/>
  </w:num>
  <w:num w:numId="8" w16cid:durableId="456991219">
    <w:abstractNumId w:val="8"/>
  </w:num>
  <w:num w:numId="9" w16cid:durableId="2017071791">
    <w:abstractNumId w:val="2"/>
  </w:num>
  <w:num w:numId="10" w16cid:durableId="1615862999">
    <w:abstractNumId w:val="11"/>
  </w:num>
  <w:num w:numId="11" w16cid:durableId="326785015">
    <w:abstractNumId w:val="6"/>
  </w:num>
  <w:num w:numId="12" w16cid:durableId="699819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A4A"/>
    <w:rsid w:val="000327F7"/>
    <w:rsid w:val="000337C9"/>
    <w:rsid w:val="000455C5"/>
    <w:rsid w:val="00057199"/>
    <w:rsid w:val="00060183"/>
    <w:rsid w:val="000672BF"/>
    <w:rsid w:val="000727F3"/>
    <w:rsid w:val="00073081"/>
    <w:rsid w:val="00076822"/>
    <w:rsid w:val="00083C9C"/>
    <w:rsid w:val="00091B8F"/>
    <w:rsid w:val="0009709B"/>
    <w:rsid w:val="000B2C47"/>
    <w:rsid w:val="000B517F"/>
    <w:rsid w:val="000C36DF"/>
    <w:rsid w:val="000C57F1"/>
    <w:rsid w:val="000C67CE"/>
    <w:rsid w:val="000D3CDC"/>
    <w:rsid w:val="000E4EA8"/>
    <w:rsid w:val="000E58F0"/>
    <w:rsid w:val="000E7A00"/>
    <w:rsid w:val="000F1551"/>
    <w:rsid w:val="0010545F"/>
    <w:rsid w:val="00107816"/>
    <w:rsid w:val="00114115"/>
    <w:rsid w:val="001277C7"/>
    <w:rsid w:val="00141832"/>
    <w:rsid w:val="00154BCB"/>
    <w:rsid w:val="001A3B71"/>
    <w:rsid w:val="001D642E"/>
    <w:rsid w:val="001E0530"/>
    <w:rsid w:val="001F188B"/>
    <w:rsid w:val="001F7B42"/>
    <w:rsid w:val="0020263B"/>
    <w:rsid w:val="0020762A"/>
    <w:rsid w:val="0024416D"/>
    <w:rsid w:val="002517C6"/>
    <w:rsid w:val="00251E5E"/>
    <w:rsid w:val="00253436"/>
    <w:rsid w:val="002640D8"/>
    <w:rsid w:val="002679F2"/>
    <w:rsid w:val="00270AD8"/>
    <w:rsid w:val="0027691B"/>
    <w:rsid w:val="00280A5F"/>
    <w:rsid w:val="00280B78"/>
    <w:rsid w:val="00281DA0"/>
    <w:rsid w:val="00281E53"/>
    <w:rsid w:val="00286BBB"/>
    <w:rsid w:val="0029126B"/>
    <w:rsid w:val="002B1C7C"/>
    <w:rsid w:val="002C420A"/>
    <w:rsid w:val="002D3137"/>
    <w:rsid w:val="002F4FD7"/>
    <w:rsid w:val="00304C2C"/>
    <w:rsid w:val="00304C32"/>
    <w:rsid w:val="00315399"/>
    <w:rsid w:val="003223F3"/>
    <w:rsid w:val="00323365"/>
    <w:rsid w:val="0032798B"/>
    <w:rsid w:val="00337A64"/>
    <w:rsid w:val="003628B2"/>
    <w:rsid w:val="00364A38"/>
    <w:rsid w:val="00364CF6"/>
    <w:rsid w:val="00367CA0"/>
    <w:rsid w:val="00371809"/>
    <w:rsid w:val="00382395"/>
    <w:rsid w:val="0039134B"/>
    <w:rsid w:val="003A6660"/>
    <w:rsid w:val="003B3691"/>
    <w:rsid w:val="003B4A0A"/>
    <w:rsid w:val="003C13EF"/>
    <w:rsid w:val="003D00F6"/>
    <w:rsid w:val="003D18A8"/>
    <w:rsid w:val="003E3491"/>
    <w:rsid w:val="00411285"/>
    <w:rsid w:val="00413A08"/>
    <w:rsid w:val="00421437"/>
    <w:rsid w:val="004263C8"/>
    <w:rsid w:val="00430614"/>
    <w:rsid w:val="00432441"/>
    <w:rsid w:val="00433F03"/>
    <w:rsid w:val="0044164B"/>
    <w:rsid w:val="00466279"/>
    <w:rsid w:val="00487868"/>
    <w:rsid w:val="004A09F1"/>
    <w:rsid w:val="004B6479"/>
    <w:rsid w:val="004C2D0A"/>
    <w:rsid w:val="004D2878"/>
    <w:rsid w:val="004E5701"/>
    <w:rsid w:val="00503A8A"/>
    <w:rsid w:val="005060C5"/>
    <w:rsid w:val="005170DF"/>
    <w:rsid w:val="00526037"/>
    <w:rsid w:val="00542D98"/>
    <w:rsid w:val="00542F03"/>
    <w:rsid w:val="00566B7A"/>
    <w:rsid w:val="00577FDF"/>
    <w:rsid w:val="005820C4"/>
    <w:rsid w:val="005C56BA"/>
    <w:rsid w:val="005D1639"/>
    <w:rsid w:val="005D6C27"/>
    <w:rsid w:val="005E7B29"/>
    <w:rsid w:val="00616384"/>
    <w:rsid w:val="0063129B"/>
    <w:rsid w:val="00642E71"/>
    <w:rsid w:val="00643D5E"/>
    <w:rsid w:val="006544E0"/>
    <w:rsid w:val="00657D83"/>
    <w:rsid w:val="00665845"/>
    <w:rsid w:val="00676FC6"/>
    <w:rsid w:val="00686360"/>
    <w:rsid w:val="0069106B"/>
    <w:rsid w:val="006B532F"/>
    <w:rsid w:val="006B6C95"/>
    <w:rsid w:val="006D2C06"/>
    <w:rsid w:val="006D38D4"/>
    <w:rsid w:val="006E0FBC"/>
    <w:rsid w:val="006E3912"/>
    <w:rsid w:val="006F73DB"/>
    <w:rsid w:val="007167D7"/>
    <w:rsid w:val="00727FD9"/>
    <w:rsid w:val="0077691F"/>
    <w:rsid w:val="007923BF"/>
    <w:rsid w:val="007A0869"/>
    <w:rsid w:val="007A3642"/>
    <w:rsid w:val="007A7100"/>
    <w:rsid w:val="007A750C"/>
    <w:rsid w:val="007A7644"/>
    <w:rsid w:val="007C7E9F"/>
    <w:rsid w:val="007D3CF5"/>
    <w:rsid w:val="007E2E6F"/>
    <w:rsid w:val="007E3A4A"/>
    <w:rsid w:val="007F08D6"/>
    <w:rsid w:val="008013DA"/>
    <w:rsid w:val="00802D5B"/>
    <w:rsid w:val="00805272"/>
    <w:rsid w:val="008058C5"/>
    <w:rsid w:val="008113A7"/>
    <w:rsid w:val="00823B28"/>
    <w:rsid w:val="00844A97"/>
    <w:rsid w:val="00855220"/>
    <w:rsid w:val="00861E0E"/>
    <w:rsid w:val="00877EEE"/>
    <w:rsid w:val="008D0FCC"/>
    <w:rsid w:val="008D3C2B"/>
    <w:rsid w:val="008E3596"/>
    <w:rsid w:val="00901411"/>
    <w:rsid w:val="009179C0"/>
    <w:rsid w:val="00920C97"/>
    <w:rsid w:val="00922D65"/>
    <w:rsid w:val="00930B94"/>
    <w:rsid w:val="009410DC"/>
    <w:rsid w:val="00961F6B"/>
    <w:rsid w:val="00986B66"/>
    <w:rsid w:val="009A0514"/>
    <w:rsid w:val="009A3633"/>
    <w:rsid w:val="009B718E"/>
    <w:rsid w:val="009C37CD"/>
    <w:rsid w:val="009D411A"/>
    <w:rsid w:val="009E73E0"/>
    <w:rsid w:val="009E7511"/>
    <w:rsid w:val="009F3C77"/>
    <w:rsid w:val="00A05C70"/>
    <w:rsid w:val="00A07EA4"/>
    <w:rsid w:val="00A21EFC"/>
    <w:rsid w:val="00A245AD"/>
    <w:rsid w:val="00A245ED"/>
    <w:rsid w:val="00A323BE"/>
    <w:rsid w:val="00A61309"/>
    <w:rsid w:val="00A7476F"/>
    <w:rsid w:val="00A75469"/>
    <w:rsid w:val="00A77C4F"/>
    <w:rsid w:val="00A80331"/>
    <w:rsid w:val="00A8526C"/>
    <w:rsid w:val="00AA76C5"/>
    <w:rsid w:val="00AD357F"/>
    <w:rsid w:val="00AE53D2"/>
    <w:rsid w:val="00AE57D4"/>
    <w:rsid w:val="00AE78B5"/>
    <w:rsid w:val="00AF22AE"/>
    <w:rsid w:val="00B10E2D"/>
    <w:rsid w:val="00B16F91"/>
    <w:rsid w:val="00B1714F"/>
    <w:rsid w:val="00B25C22"/>
    <w:rsid w:val="00B30193"/>
    <w:rsid w:val="00B476AB"/>
    <w:rsid w:val="00B545D3"/>
    <w:rsid w:val="00B65BEC"/>
    <w:rsid w:val="00B80623"/>
    <w:rsid w:val="00B841C7"/>
    <w:rsid w:val="00BC0BE8"/>
    <w:rsid w:val="00BD60F6"/>
    <w:rsid w:val="00BE24FA"/>
    <w:rsid w:val="00BF116E"/>
    <w:rsid w:val="00BF39CB"/>
    <w:rsid w:val="00C15DEE"/>
    <w:rsid w:val="00C170CE"/>
    <w:rsid w:val="00C452F0"/>
    <w:rsid w:val="00C550EA"/>
    <w:rsid w:val="00C71D7B"/>
    <w:rsid w:val="00C80E4C"/>
    <w:rsid w:val="00C9162F"/>
    <w:rsid w:val="00C946A9"/>
    <w:rsid w:val="00C970C2"/>
    <w:rsid w:val="00CD73FF"/>
    <w:rsid w:val="00CE6692"/>
    <w:rsid w:val="00CF3F99"/>
    <w:rsid w:val="00D17F53"/>
    <w:rsid w:val="00D21BB2"/>
    <w:rsid w:val="00D2675B"/>
    <w:rsid w:val="00D40534"/>
    <w:rsid w:val="00D564D3"/>
    <w:rsid w:val="00D8004E"/>
    <w:rsid w:val="00D90D0C"/>
    <w:rsid w:val="00DC2A5F"/>
    <w:rsid w:val="00DD042D"/>
    <w:rsid w:val="00DF2ADE"/>
    <w:rsid w:val="00DF4ECE"/>
    <w:rsid w:val="00E05575"/>
    <w:rsid w:val="00E23B4C"/>
    <w:rsid w:val="00E2495F"/>
    <w:rsid w:val="00E272DA"/>
    <w:rsid w:val="00E42375"/>
    <w:rsid w:val="00E4346D"/>
    <w:rsid w:val="00E51D59"/>
    <w:rsid w:val="00E524F8"/>
    <w:rsid w:val="00E552A2"/>
    <w:rsid w:val="00E613ED"/>
    <w:rsid w:val="00E66BC8"/>
    <w:rsid w:val="00E74FD5"/>
    <w:rsid w:val="00E77DBD"/>
    <w:rsid w:val="00E80D38"/>
    <w:rsid w:val="00E8774A"/>
    <w:rsid w:val="00E966E2"/>
    <w:rsid w:val="00EA7A5A"/>
    <w:rsid w:val="00EC19AD"/>
    <w:rsid w:val="00EE21EF"/>
    <w:rsid w:val="00EF1CEE"/>
    <w:rsid w:val="00EF4028"/>
    <w:rsid w:val="00F03B19"/>
    <w:rsid w:val="00F069C8"/>
    <w:rsid w:val="00F10BA8"/>
    <w:rsid w:val="00F24C4A"/>
    <w:rsid w:val="00F530AB"/>
    <w:rsid w:val="00F67088"/>
    <w:rsid w:val="00F75402"/>
    <w:rsid w:val="00F82EC5"/>
    <w:rsid w:val="00F85934"/>
    <w:rsid w:val="00F97EBC"/>
    <w:rsid w:val="00FB7FD0"/>
    <w:rsid w:val="00FC30E3"/>
    <w:rsid w:val="00FD1890"/>
    <w:rsid w:val="00FD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21F8BA1"/>
  <w15:docId w15:val="{68CC8C6A-C8DA-044A-84A3-C82E9A4B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EC5"/>
    <w:pPr>
      <w:spacing w:after="0" w:line="360" w:lineRule="auto"/>
      <w:ind w:firstLine="851"/>
      <w:jc w:val="both"/>
    </w:pPr>
    <w:rPr>
      <w:rFonts w:ascii="Porto Serif Light" w:hAnsi="Porto Serif Light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BE8"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E4C"/>
    <w:pPr>
      <w:keepNext/>
      <w:keepLines/>
      <w:numPr>
        <w:ilvl w:val="1"/>
        <w:numId w:val="9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E4C"/>
    <w:pPr>
      <w:keepNext/>
      <w:keepLines/>
      <w:numPr>
        <w:ilvl w:val="2"/>
        <w:numId w:val="9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80E4C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7FDF"/>
    <w:pPr>
      <w:keepNext/>
      <w:keepLines/>
      <w:numPr>
        <w:ilvl w:val="4"/>
        <w:numId w:val="9"/>
      </w:numPr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4C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4C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4C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4C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5D3"/>
  </w:style>
  <w:style w:type="paragraph" w:styleId="Footer">
    <w:name w:val="footer"/>
    <w:basedOn w:val="Normal"/>
    <w:link w:val="FooterCha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5D3"/>
  </w:style>
  <w:style w:type="table" w:styleId="TableGrid">
    <w:name w:val="Table Grid"/>
    <w:basedOn w:val="TableNormal"/>
    <w:uiPriority w:val="59"/>
    <w:rsid w:val="005D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80E4C"/>
    <w:rPr>
      <w:rFonts w:ascii="Porto Serif Light" w:hAnsi="Porto Serif Light" w:cs="Arial"/>
      <w:b/>
      <w:cap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6479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83C9C"/>
    <w:pPr>
      <w:ind w:firstLine="0"/>
    </w:pPr>
  </w:style>
  <w:style w:type="paragraph" w:styleId="TOC1">
    <w:name w:val="toc 1"/>
    <w:basedOn w:val="Title"/>
    <w:next w:val="Normal"/>
    <w:autoRedefine/>
    <w:uiPriority w:val="39"/>
    <w:unhideWhenUsed/>
    <w:rsid w:val="000337C9"/>
    <w:pPr>
      <w:ind w:left="284" w:hanging="284"/>
    </w:pPr>
    <w:rPr>
      <w:b w:val="0"/>
    </w:rPr>
  </w:style>
  <w:style w:type="paragraph" w:styleId="Caption">
    <w:name w:val="caption"/>
    <w:basedOn w:val="Normal"/>
    <w:next w:val="Normal"/>
    <w:uiPriority w:val="35"/>
    <w:unhideWhenUsed/>
    <w:qFormat/>
    <w:rsid w:val="00642E71"/>
    <w:rPr>
      <w:iCs/>
      <w:sz w:val="20"/>
      <w:szCs w:val="18"/>
    </w:rPr>
  </w:style>
  <w:style w:type="paragraph" w:styleId="ListParagraph">
    <w:name w:val="List Paragraph"/>
    <w:basedOn w:val="Normal"/>
    <w:uiPriority w:val="34"/>
    <w:qFormat/>
    <w:rsid w:val="00577FD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80E4C"/>
    <w:rPr>
      <w:rFonts w:ascii="Porto Serif Light" w:eastAsiaTheme="majorEastAsia" w:hAnsi="Porto Serif Light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05575"/>
    <w:pPr>
      <w:ind w:firstLine="0"/>
    </w:pPr>
    <w:rPr>
      <w:b/>
      <w:caps/>
    </w:rPr>
  </w:style>
  <w:style w:type="character" w:customStyle="1" w:styleId="TitleChar">
    <w:name w:val="Title Char"/>
    <w:basedOn w:val="DefaultParagraphFont"/>
    <w:link w:val="Title"/>
    <w:uiPriority w:val="10"/>
    <w:rsid w:val="00E05575"/>
    <w:rPr>
      <w:rFonts w:ascii="Porto Serif Light" w:hAnsi="Porto Serif Light" w:cs="Arial"/>
      <w:b/>
      <w:caps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D4"/>
    <w:pPr>
      <w:numPr>
        <w:ilvl w:val="1"/>
      </w:numPr>
      <w:ind w:firstLine="851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38D4"/>
    <w:rPr>
      <w:rFonts w:ascii="Porto Serif Light" w:eastAsiaTheme="minorEastAsia" w:hAnsi="Porto Serif Light"/>
      <w:spacing w:val="15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77FDF"/>
    <w:rPr>
      <w:rFonts w:ascii="Porto Serif Light" w:eastAsiaTheme="majorEastAsia" w:hAnsi="Porto Serif Light" w:cstheme="majorBidi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4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41832"/>
    <w:pPr>
      <w:ind w:left="681" w:hanging="454"/>
    </w:pPr>
  </w:style>
  <w:style w:type="paragraph" w:styleId="TOC3">
    <w:name w:val="toc 3"/>
    <w:basedOn w:val="Normal"/>
    <w:next w:val="Normal"/>
    <w:autoRedefine/>
    <w:uiPriority w:val="39"/>
    <w:unhideWhenUsed/>
    <w:rsid w:val="00141832"/>
    <w:pPr>
      <w:ind w:left="1021" w:hanging="567"/>
    </w:pPr>
  </w:style>
  <w:style w:type="paragraph" w:styleId="TOC4">
    <w:name w:val="toc 4"/>
    <w:basedOn w:val="Normal"/>
    <w:next w:val="Normal"/>
    <w:autoRedefine/>
    <w:uiPriority w:val="39"/>
    <w:unhideWhenUsed/>
    <w:rsid w:val="009B718E"/>
    <w:pPr>
      <w:tabs>
        <w:tab w:val="left" w:pos="1100"/>
        <w:tab w:val="right" w:leader="dot" w:pos="9061"/>
      </w:tabs>
      <w:ind w:left="1338" w:hanging="680"/>
    </w:pPr>
  </w:style>
  <w:style w:type="paragraph" w:styleId="TOCHeading">
    <w:name w:val="TOC Heading"/>
    <w:basedOn w:val="Heading1"/>
    <w:next w:val="Normal"/>
    <w:uiPriority w:val="39"/>
    <w:unhideWhenUsed/>
    <w:qFormat/>
    <w:rsid w:val="00CF3F99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pt-PT"/>
    </w:rPr>
  </w:style>
  <w:style w:type="paragraph" w:styleId="TOC5">
    <w:name w:val="toc 5"/>
    <w:basedOn w:val="Normal"/>
    <w:next w:val="Normal"/>
    <w:autoRedefine/>
    <w:uiPriority w:val="39"/>
    <w:unhideWhenUsed/>
    <w:rsid w:val="009B718E"/>
    <w:pPr>
      <w:ind w:left="567" w:firstLine="680"/>
    </w:pPr>
  </w:style>
  <w:style w:type="paragraph" w:styleId="Bibliography">
    <w:name w:val="Bibliography"/>
    <w:basedOn w:val="Normal"/>
    <w:next w:val="Normal"/>
    <w:uiPriority w:val="37"/>
    <w:unhideWhenUsed/>
    <w:rsid w:val="000727F3"/>
    <w:pPr>
      <w:spacing w:line="480" w:lineRule="auto"/>
      <w:ind w:left="720" w:hanging="720"/>
    </w:pPr>
  </w:style>
  <w:style w:type="table" w:customStyle="1" w:styleId="Tabelacomgrelha1">
    <w:name w:val="Tabela com grelha1"/>
    <w:basedOn w:val="TableNormal"/>
    <w:next w:val="TableGrid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1">
    <w:name w:val="Tabela com grelha11"/>
    <w:basedOn w:val="TableNormal"/>
    <w:next w:val="TableGrid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2">
    <w:name w:val="Tabela com grelha12"/>
    <w:basedOn w:val="TableNormal"/>
    <w:next w:val="TableGrid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3">
    <w:name w:val="Tabela com grelha13"/>
    <w:basedOn w:val="TableNormal"/>
    <w:next w:val="TableGrid"/>
    <w:uiPriority w:val="59"/>
    <w:rsid w:val="00BD60F6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inismiranda/Library/Group%20Containers/UBF8T346G9.Office/User%20Content.localized/Templates.localized/ESMAD-Modelo%20edita&#769;vel%20MS%20Word%20Trabalhos%20Acade&#769;micos_04-202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40C8B-48B7-44CA-814D-305669DEF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ESMAD-Modelo editável MS Word Trabalhos Académicos_04-2024.dotx</Template>
  <TotalTime>1</TotalTime>
  <Pages>11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ESEIG</Company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DINIS MIRANDA</dc:creator>
  <cp:lastModifiedBy>Dinis Abreu Figueiredo Silva Miranda</cp:lastModifiedBy>
  <cp:revision>1</cp:revision>
  <dcterms:created xsi:type="dcterms:W3CDTF">2026-04-07T15:18:00Z</dcterms:created>
  <dcterms:modified xsi:type="dcterms:W3CDTF">2026-04-07T15:19:00Z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zotero-version="6.0.1"&gt;&lt;session id="HRiXS4m3"/&gt;&lt;style id="http://www.zotero.org/styles/apa" locale="pt-PT"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